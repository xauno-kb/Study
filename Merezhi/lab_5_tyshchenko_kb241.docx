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33B5" w14:textId="06C230D3" w:rsidR="00BD6132" w:rsidRDefault="00BD6132" w:rsidP="00BD6132">
      <w:pPr>
        <w:pStyle w:val="afd"/>
        <w:rPr>
          <w:rStyle w:val="LabTitleInstVersred"/>
          <w:rFonts w:ascii="Times New Roman" w:hAnsi="Times New Roman" w:cs="Times New Roman"/>
          <w:b/>
          <w:bCs/>
          <w:color w:val="auto"/>
          <w:lang w:val="en-US"/>
        </w:rPr>
      </w:pPr>
      <w:bookmarkStart w:id="0" w:name="_Ref348884471"/>
      <w:r w:rsidRPr="00095CFE">
        <w:rPr>
          <w:rStyle w:val="LabTitleInstVersred"/>
          <w:rFonts w:ascii="Times New Roman" w:hAnsi="Times New Roman" w:cs="Times New Roman"/>
          <w:b/>
          <w:bCs/>
          <w:color w:val="auto"/>
        </w:rPr>
        <w:t>Звіт з виконання Лабораторної роботи №</w:t>
      </w:r>
      <w:r>
        <w:rPr>
          <w:rStyle w:val="LabTitleInstVersred"/>
          <w:rFonts w:ascii="Times New Roman" w:hAnsi="Times New Roman" w:cs="Times New Roman"/>
          <w:b/>
          <w:bCs/>
          <w:color w:val="auto"/>
          <w:lang w:val="ru-RU"/>
        </w:rPr>
        <w:t>4</w:t>
      </w:r>
    </w:p>
    <w:p w14:paraId="07C6DA1E" w14:textId="00F773CA" w:rsidR="00BD6132" w:rsidRPr="00BD6132" w:rsidRDefault="00BD6132" w:rsidP="00BD6132">
      <w:pPr>
        <w:pStyle w:val="BodyTextL25"/>
        <w:ind w:left="0"/>
        <w:rPr>
          <w:rFonts w:ascii="Times New Roman" w:hAnsi="Times New Roman"/>
          <w:b/>
          <w:bCs/>
          <w:sz w:val="32"/>
          <w:szCs w:val="36"/>
        </w:rPr>
      </w:pPr>
      <w:r w:rsidRPr="00BD6132">
        <w:rPr>
          <w:rFonts w:ascii="Times New Roman" w:hAnsi="Times New Roman"/>
          <w:b/>
          <w:bCs/>
          <w:sz w:val="32"/>
          <w:szCs w:val="36"/>
        </w:rPr>
        <w:t>Тищенко Дмитро КБ-241</w:t>
      </w:r>
    </w:p>
    <w:p w14:paraId="2041BA54" w14:textId="0FD4EB81" w:rsidR="001741B6" w:rsidRPr="00C21763" w:rsidRDefault="001741B6" w:rsidP="002053E2">
      <w:pPr>
        <w:pStyle w:val="afd"/>
        <w:jc w:val="both"/>
        <w:rPr>
          <w:lang w:val="ru-RU"/>
        </w:rPr>
      </w:pPr>
      <w:r>
        <w:t>Цілі та задачі</w:t>
      </w:r>
    </w:p>
    <w:p w14:paraId="1495FD90" w14:textId="77777777" w:rsidR="001741B6" w:rsidRPr="004C0909" w:rsidRDefault="001741B6" w:rsidP="001741B6">
      <w:pPr>
        <w:pStyle w:val="BodyTextL25Bold"/>
      </w:pPr>
      <w:r>
        <w:t>Частина 1: Визначення фізичних характеристик пристроїв для роботи в Інтернеті</w:t>
      </w:r>
    </w:p>
    <w:p w14:paraId="592D3702" w14:textId="77777777" w:rsidR="001741B6" w:rsidRPr="004C0909" w:rsidRDefault="001741B6" w:rsidP="001741B6">
      <w:pPr>
        <w:pStyle w:val="BodyTextL25Bold"/>
      </w:pPr>
      <w:r>
        <w:t>Частина 2: Вибір правильних модулів для під'єднання</w:t>
      </w:r>
    </w:p>
    <w:p w14:paraId="36A41C52" w14:textId="77777777" w:rsidR="001741B6" w:rsidRDefault="001741B6" w:rsidP="001741B6">
      <w:pPr>
        <w:pStyle w:val="BodyTextL25Bold"/>
      </w:pPr>
      <w:r>
        <w:t>Частина 3: Під'єднання пристроїв</w:t>
      </w:r>
    </w:p>
    <w:p w14:paraId="50DF5266" w14:textId="77777777" w:rsidR="001741B6" w:rsidRPr="00BD6132" w:rsidRDefault="001741B6" w:rsidP="001741B6">
      <w:pPr>
        <w:pStyle w:val="BodyTextL25Bold"/>
        <w:rPr>
          <w:lang w:val="ru-RU"/>
        </w:rPr>
      </w:pPr>
      <w:r>
        <w:t xml:space="preserve">Частина 4: Перевірка </w:t>
      </w:r>
      <w:r w:rsidR="005A354A">
        <w:t>з</w:t>
      </w:r>
      <w:r>
        <w:t>'єднання</w:t>
      </w:r>
    </w:p>
    <w:p w14:paraId="22690061" w14:textId="77777777" w:rsidR="001741B6" w:rsidRPr="00C07FD9" w:rsidRDefault="001741B6" w:rsidP="001741B6">
      <w:pPr>
        <w:pStyle w:val="1"/>
        <w:numPr>
          <w:ilvl w:val="0"/>
          <w:numId w:val="3"/>
        </w:numPr>
      </w:pPr>
      <w:r>
        <w:t>Довідкова інформація</w:t>
      </w:r>
    </w:p>
    <w:p w14:paraId="31403D3D" w14:textId="77777777" w:rsidR="001741B6" w:rsidRDefault="001741B6" w:rsidP="001741B6">
      <w:pPr>
        <w:pStyle w:val="BodyTextL25"/>
      </w:pPr>
      <w:r>
        <w:t>У цій практичній роботі ви вивчите різні параметри, доступні на пристроях для роботи в Інтернеті. Вам також потрібно буде визначити, які параметри забезпечують необхідне з'єднання при під'єднанні декількох пристроїв. Нарешті, ви додасте правильні модулі та під'єднаєте пристрої.</w:t>
      </w:r>
    </w:p>
    <w:p w14:paraId="087A2940" w14:textId="77777777" w:rsidR="001741B6" w:rsidRPr="00210E2C" w:rsidRDefault="001741B6" w:rsidP="001741B6">
      <w:pPr>
        <w:pStyle w:val="BodyTextL25"/>
      </w:pPr>
      <w:r>
        <w:rPr>
          <w:b/>
        </w:rPr>
        <w:t>Примітка</w:t>
      </w:r>
      <w:r>
        <w:t xml:space="preserve">: Оцінювання в цьому завданні - це комбінація автоматизованого підрахунку балів у Packet Tracer та ваших письмових відповідей на питання, поставлені в інструкціях. Дивіться бали у </w:t>
      </w:r>
      <w:r>
        <w:rPr>
          <w:b/>
        </w:rPr>
        <w:fldChar w:fldCharType="begin"/>
      </w:r>
      <w:r>
        <w:instrText xml:space="preserve"> REF _Ref348884471 \h </w:instrText>
      </w:r>
      <w:r>
        <w:rPr>
          <w:b/>
        </w:rPr>
      </w:r>
      <w:r>
        <w:rPr>
          <w:b/>
        </w:rPr>
        <w:fldChar w:fldCharType="separate"/>
      </w:r>
      <w:r w:rsidR="00FF3991">
        <w:rPr>
          <w:bCs/>
        </w:rPr>
        <w:t>Помилка! Неправильне посилання закладки.</w:t>
      </w:r>
      <w:r>
        <w:rPr>
          <w:b/>
        </w:rPr>
        <w:fldChar w:fldCharType="end"/>
      </w:r>
      <w:r>
        <w:t xml:space="preserve"> в кінці цього завдання та проконсультуйтеся з інструктором, щоб визначити свій остаточний бал.</w:t>
      </w:r>
    </w:p>
    <w:p w14:paraId="518D38CB" w14:textId="77777777" w:rsidR="001741B6" w:rsidRPr="004C0909" w:rsidRDefault="001741B6" w:rsidP="005A354A">
      <w:pPr>
        <w:pStyle w:val="2"/>
      </w:pPr>
      <w:r>
        <w:t>Визначення фізичних характеристик пристроїв для роботи в Інтернеті</w:t>
      </w:r>
    </w:p>
    <w:p w14:paraId="31C89498" w14:textId="77777777" w:rsidR="001741B6" w:rsidRDefault="001741B6" w:rsidP="005A354A">
      <w:pPr>
        <w:pStyle w:val="3"/>
      </w:pPr>
      <w:r>
        <w:t xml:space="preserve">Визначте порти </w:t>
      </w:r>
      <w:r w:rsidR="005A354A" w:rsidRPr="005A354A">
        <w:t>керування</w:t>
      </w:r>
      <w:r w:rsidR="005A354A">
        <w:t xml:space="preserve"> </w:t>
      </w:r>
      <w:r>
        <w:t>маршрутизатором Cisco.</w:t>
      </w:r>
    </w:p>
    <w:p w14:paraId="76F964AE" w14:textId="77777777" w:rsidR="001741B6" w:rsidRDefault="001741B6" w:rsidP="001741B6">
      <w:pPr>
        <w:pStyle w:val="SubStepAlpha"/>
      </w:pPr>
      <w:r>
        <w:t xml:space="preserve">Натисніть на маршрутизатор </w:t>
      </w:r>
      <w:r w:rsidRPr="00E23BDB">
        <w:rPr>
          <w:b/>
        </w:rPr>
        <w:t>East</w:t>
      </w:r>
      <w:r>
        <w:t xml:space="preserve">. Вкладка </w:t>
      </w:r>
      <w:r>
        <w:rPr>
          <w:b/>
        </w:rPr>
        <w:t>Physical</w:t>
      </w:r>
      <w:r>
        <w:t xml:space="preserve"> повинна бути активною. </w:t>
      </w:r>
    </w:p>
    <w:p w14:paraId="589862C4" w14:textId="77777777" w:rsidR="001741B6" w:rsidRDefault="001741B6" w:rsidP="005A354A">
      <w:pPr>
        <w:pStyle w:val="SubStepAlpha"/>
      </w:pPr>
      <w:r>
        <w:t>Збільшіть масштаб і розгорніть вікно</w:t>
      </w:r>
      <w:r w:rsidR="005A354A">
        <w:t xml:space="preserve"> </w:t>
      </w:r>
      <w:r w:rsidR="005A354A" w:rsidRPr="005A354A">
        <w:t>керування</w:t>
      </w:r>
      <w:r>
        <w:t>, щоб побачити весь маршрутизатор.</w:t>
      </w:r>
    </w:p>
    <w:p w14:paraId="6911E745" w14:textId="77777777" w:rsidR="004C59D0" w:rsidRDefault="004C59D0" w:rsidP="004C59D0">
      <w:pPr>
        <w:pStyle w:val="4"/>
      </w:pPr>
      <w:r>
        <w:t>Запитання:</w:t>
      </w:r>
    </w:p>
    <w:p w14:paraId="6EE23BBF" w14:textId="77777777" w:rsidR="004C59D0" w:rsidRDefault="001741B6" w:rsidP="004C59D0">
      <w:pPr>
        <w:pStyle w:val="BodyTextL50"/>
        <w:spacing w:before="0"/>
      </w:pPr>
      <w:r>
        <w:t xml:space="preserve">Які порти </w:t>
      </w:r>
      <w:r w:rsidR="005A354A" w:rsidRPr="005A354A">
        <w:t>керування</w:t>
      </w:r>
      <w:r>
        <w:t xml:space="preserve"> доступні?</w:t>
      </w:r>
    </w:p>
    <w:p w14:paraId="67AD0AC0" w14:textId="75E21212" w:rsidR="00C21763" w:rsidRPr="00C21763" w:rsidRDefault="00C21763" w:rsidP="00C21763">
      <w:pPr>
        <w:pStyle w:val="3"/>
        <w:numPr>
          <w:ilvl w:val="0"/>
          <w:numId w:val="0"/>
        </w:numPr>
      </w:pPr>
      <w:r w:rsidRPr="00C21763">
        <w:lastRenderedPageBreak/>
        <w:drawing>
          <wp:inline distT="0" distB="0" distL="0" distR="0" wp14:anchorId="7CDC3013" wp14:editId="1C22B9C1">
            <wp:extent cx="6400800" cy="4345940"/>
            <wp:effectExtent l="0" t="0" r="0" b="0"/>
            <wp:docPr id="92997777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777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89A3" w14:textId="039AE0C1" w:rsidR="001741B6" w:rsidRDefault="001741B6" w:rsidP="001741B6">
      <w:pPr>
        <w:pStyle w:val="3"/>
      </w:pPr>
      <w:r>
        <w:t>Визначте інтерфейси LAN та WAN маршрутизатора Cisco.</w:t>
      </w:r>
    </w:p>
    <w:p w14:paraId="00510D42" w14:textId="77777777" w:rsidR="004C59D0" w:rsidRPr="004C59D0" w:rsidRDefault="004C59D0" w:rsidP="004C59D0">
      <w:pPr>
        <w:pStyle w:val="4"/>
      </w:pPr>
      <w:r>
        <w:t>Запитання:</w:t>
      </w:r>
    </w:p>
    <w:p w14:paraId="407644B0" w14:textId="77777777" w:rsidR="004C59D0" w:rsidRDefault="001741B6" w:rsidP="007756D2">
      <w:pPr>
        <w:pStyle w:val="SubStepAlpha"/>
        <w:spacing w:before="0"/>
      </w:pPr>
      <w:r>
        <w:t xml:space="preserve">Які інтерфейси LAN та WAN доступні </w:t>
      </w:r>
      <w:r w:rsidRPr="005A354A">
        <w:t>на маршрутизаторі</w:t>
      </w:r>
      <w:r w:rsidR="005A354A" w:rsidRPr="005A354A">
        <w:t xml:space="preserve"> </w:t>
      </w:r>
      <w:r w:rsidRPr="005A354A">
        <w:rPr>
          <w:b/>
        </w:rPr>
        <w:t>East</w:t>
      </w:r>
      <w:r w:rsidRPr="005A354A">
        <w:t>, та скільки</w:t>
      </w:r>
      <w:r>
        <w:t xml:space="preserve"> їх?</w:t>
      </w:r>
    </w:p>
    <w:p w14:paraId="6691AB16" w14:textId="5FBF496A" w:rsidR="00C21763" w:rsidRPr="00C21763" w:rsidRDefault="00C21763" w:rsidP="00C21763">
      <w:pPr>
        <w:pStyle w:val="SubStepAlpha"/>
        <w:numPr>
          <w:ilvl w:val="0"/>
          <w:numId w:val="0"/>
        </w:numPr>
        <w:ind w:left="720"/>
        <w:rPr>
          <w:lang w:val="en-US"/>
        </w:rPr>
      </w:pPr>
      <w:r w:rsidRPr="00C21763">
        <w:rPr>
          <w:lang w:val="en-US"/>
        </w:rPr>
        <w:t xml:space="preserve">2 </w:t>
      </w:r>
      <w:r>
        <w:rPr>
          <w:lang w:val="en-US"/>
        </w:rPr>
        <w:t xml:space="preserve">LAN </w:t>
      </w:r>
      <w:r w:rsidRPr="00C21763">
        <w:t>Gigabit Ethernet (GE)</w:t>
      </w:r>
      <w:r>
        <w:rPr>
          <w:lang w:val="en-US"/>
        </w:rPr>
        <w:t xml:space="preserve">, 2 </w:t>
      </w:r>
      <w:r>
        <w:t xml:space="preserve">порти </w:t>
      </w:r>
      <w:r w:rsidRPr="00C21763">
        <w:t>eHWIC 2</w:t>
      </w:r>
    </w:p>
    <w:p w14:paraId="757C7980" w14:textId="4C40A1F2" w:rsidR="001741B6" w:rsidRDefault="001741B6" w:rsidP="004C59D0">
      <w:pPr>
        <w:pStyle w:val="SubStepAlpha"/>
      </w:pPr>
      <w:r>
        <w:t xml:space="preserve">Виберіть вкладку </w:t>
      </w:r>
      <w:r w:rsidRPr="00E23BDB">
        <w:rPr>
          <w:b/>
        </w:rPr>
        <w:t>CLI</w:t>
      </w:r>
      <w:r>
        <w:t xml:space="preserve">, натисніть </w:t>
      </w:r>
      <w:r w:rsidRPr="00996193">
        <w:rPr>
          <w:b/>
        </w:rPr>
        <w:t>Enter</w:t>
      </w:r>
      <w:r>
        <w:t xml:space="preserve">, щоб увійти в командний рядок </w:t>
      </w:r>
      <w:r w:rsidRPr="004031E7">
        <w:rPr>
          <w:color w:val="FF0000"/>
        </w:rPr>
        <w:t xml:space="preserve">режиму користувача </w:t>
      </w:r>
      <w:r>
        <w:t>і введіть наступні команди:</w:t>
      </w:r>
    </w:p>
    <w:p w14:paraId="434E2533" w14:textId="77777777" w:rsidR="0030079C" w:rsidRDefault="0030079C" w:rsidP="0030079C">
      <w:pPr>
        <w:pStyle w:val="ConfigWindow"/>
      </w:pPr>
      <w:r>
        <w:t>Відкрийте вікно конфігурації</w:t>
      </w:r>
    </w:p>
    <w:p w14:paraId="27F5FF8D" w14:textId="77777777" w:rsidR="001741B6" w:rsidRDefault="001741B6" w:rsidP="001741B6">
      <w:pPr>
        <w:pStyle w:val="CMD"/>
      </w:pPr>
      <w:r>
        <w:t xml:space="preserve">East&gt; </w:t>
      </w:r>
      <w:r>
        <w:rPr>
          <w:b/>
        </w:rPr>
        <w:t>show ip interface brief</w:t>
      </w:r>
    </w:p>
    <w:p w14:paraId="23599EE3" w14:textId="77777777" w:rsidR="004C59D0" w:rsidRDefault="001741B6" w:rsidP="004C59D0">
      <w:pPr>
        <w:pStyle w:val="BodyTextL50"/>
      </w:pPr>
      <w:r>
        <w:t xml:space="preserve">Результат виконання показує правильну кількість інтерфейсів та їх призначення. </w:t>
      </w:r>
      <w:r w:rsidRPr="005A354A">
        <w:t>Інтерфейс vlan1</w:t>
      </w:r>
      <w:r w:rsidR="004031E7" w:rsidRPr="002053E2">
        <w:rPr>
          <w:lang w:val="ru-RU"/>
        </w:rPr>
        <w:t xml:space="preserve"> </w:t>
      </w:r>
      <w:r w:rsidR="005A354A" w:rsidRPr="005A354A">
        <w:t>–</w:t>
      </w:r>
      <w:r w:rsidR="004031E7" w:rsidRPr="002053E2">
        <w:rPr>
          <w:lang w:val="ru-RU"/>
        </w:rPr>
        <w:t xml:space="preserve"> </w:t>
      </w:r>
      <w:r>
        <w:t>це віртуальний інтерфейс, який існує лише програмно.</w:t>
      </w:r>
    </w:p>
    <w:p w14:paraId="40313C10" w14:textId="77777777" w:rsidR="004C59D0" w:rsidRDefault="004C59D0" w:rsidP="004C59D0">
      <w:pPr>
        <w:pStyle w:val="4"/>
      </w:pPr>
      <w:r>
        <w:t>Запитання:</w:t>
      </w:r>
    </w:p>
    <w:p w14:paraId="3BDA043C" w14:textId="77777777" w:rsidR="004C59D0" w:rsidRDefault="001741B6" w:rsidP="004C59D0">
      <w:pPr>
        <w:pStyle w:val="BodyTextL50"/>
        <w:spacing w:before="0"/>
      </w:pPr>
      <w:r>
        <w:t>Скільки фізичних інтерфейсів у списку?</w:t>
      </w:r>
    </w:p>
    <w:p w14:paraId="163FBCBB" w14:textId="3B879D73" w:rsidR="00C21763" w:rsidRDefault="00C21763" w:rsidP="00C21763">
      <w:pPr>
        <w:pStyle w:val="SubStepAlpha"/>
        <w:numPr>
          <w:ilvl w:val="0"/>
          <w:numId w:val="0"/>
        </w:numPr>
        <w:ind w:left="720"/>
        <w:rPr>
          <w:lang w:val="en-US"/>
        </w:rPr>
      </w:pPr>
      <w:r w:rsidRPr="00C21763">
        <w:drawing>
          <wp:inline distT="0" distB="0" distL="0" distR="0" wp14:anchorId="5CB023EF" wp14:editId="71CA9AE3">
            <wp:extent cx="5265876" cy="1196444"/>
            <wp:effectExtent l="0" t="0" r="0" b="3810"/>
            <wp:docPr id="63356686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66867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8315" w14:textId="2759C754" w:rsidR="00C21763" w:rsidRPr="00EA72DC" w:rsidRDefault="00EA72DC" w:rsidP="00C21763">
      <w:pPr>
        <w:pStyle w:val="SubStepAlpha"/>
        <w:numPr>
          <w:ilvl w:val="0"/>
          <w:numId w:val="0"/>
        </w:numPr>
        <w:ind w:left="720"/>
        <w:rPr>
          <w:lang w:val="ru-RU"/>
        </w:rPr>
      </w:pPr>
      <w:r>
        <w:t>В: 4 інтерфейси.</w:t>
      </w:r>
    </w:p>
    <w:p w14:paraId="1E000AD2" w14:textId="48704624" w:rsidR="004C59D0" w:rsidRDefault="001741B6" w:rsidP="004C59D0">
      <w:pPr>
        <w:pStyle w:val="SubStepAlpha"/>
      </w:pPr>
      <w:r>
        <w:t>Введіть наступні команди:</w:t>
      </w:r>
    </w:p>
    <w:p w14:paraId="02ABE9CB" w14:textId="77777777" w:rsidR="001741B6" w:rsidRDefault="001741B6" w:rsidP="001741B6">
      <w:pPr>
        <w:pStyle w:val="CMD"/>
      </w:pPr>
      <w:r>
        <w:lastRenderedPageBreak/>
        <w:t xml:space="preserve">East&gt; </w:t>
      </w:r>
      <w:r>
        <w:rPr>
          <w:b/>
        </w:rPr>
        <w:t>show interface gigabitethernet 0/0</w:t>
      </w:r>
    </w:p>
    <w:p w14:paraId="1834B983" w14:textId="77777777" w:rsidR="004C59D0" w:rsidRDefault="004C59D0" w:rsidP="004C59D0">
      <w:pPr>
        <w:pStyle w:val="4"/>
      </w:pPr>
      <w:r>
        <w:t>Запитання:</w:t>
      </w:r>
    </w:p>
    <w:p w14:paraId="39BD82E0" w14:textId="77777777" w:rsidR="004C59D0" w:rsidRDefault="001741B6" w:rsidP="004C59D0">
      <w:pPr>
        <w:pStyle w:val="BodyTextL50"/>
        <w:spacing w:before="0"/>
      </w:pPr>
      <w:r>
        <w:t>Яка пропускна здатність за замовчуванням цього інтерфейсу?</w:t>
      </w:r>
    </w:p>
    <w:p w14:paraId="75926C8A" w14:textId="6CA52836" w:rsidR="00EA72DC" w:rsidRPr="00EA72DC" w:rsidRDefault="00EA72DC" w:rsidP="001741B6">
      <w:pPr>
        <w:pStyle w:val="CMD"/>
        <w:rPr>
          <w:rFonts w:ascii="Times New Roman" w:hAnsi="Times New Roman"/>
          <w:sz w:val="22"/>
          <w:szCs w:val="24"/>
          <w:lang w:val="en-US"/>
        </w:rPr>
      </w:pPr>
      <w:r w:rsidRPr="00EA72DC">
        <w:rPr>
          <w:rFonts w:ascii="Times New Roman" w:hAnsi="Times New Roman"/>
          <w:sz w:val="22"/>
          <w:szCs w:val="24"/>
        </w:rPr>
        <w:t>1 000 000 Кбіт/с.</w:t>
      </w:r>
    </w:p>
    <w:p w14:paraId="1B4E4404" w14:textId="5B6CBCC3" w:rsidR="001741B6" w:rsidRDefault="001741B6" w:rsidP="001741B6">
      <w:pPr>
        <w:pStyle w:val="CMD"/>
      </w:pPr>
      <w:r>
        <w:t xml:space="preserve">East&gt; </w:t>
      </w:r>
      <w:r w:rsidRPr="00E23BDB">
        <w:rPr>
          <w:b/>
        </w:rPr>
        <w:t>show interface serial 0/0/0</w:t>
      </w:r>
    </w:p>
    <w:p w14:paraId="24941EE7" w14:textId="77777777" w:rsidR="00046C78" w:rsidRDefault="00046C78" w:rsidP="00046C78">
      <w:pPr>
        <w:pStyle w:val="4"/>
      </w:pPr>
      <w:r>
        <w:t>Запитання:</w:t>
      </w:r>
    </w:p>
    <w:p w14:paraId="61724867" w14:textId="77777777" w:rsidR="00046C78" w:rsidRDefault="001741B6" w:rsidP="00046C78">
      <w:pPr>
        <w:pStyle w:val="BodyTextL50"/>
        <w:spacing w:before="0"/>
      </w:pPr>
      <w:r>
        <w:t>Яка пропускна здатність за замовчуванням цього інтерфейсу?</w:t>
      </w:r>
    </w:p>
    <w:p w14:paraId="3704C4DD" w14:textId="3ACE31AC" w:rsidR="00EA72DC" w:rsidRPr="00EA72DC" w:rsidRDefault="00EA72DC" w:rsidP="001741B6">
      <w:pPr>
        <w:pStyle w:val="BodyTextL50"/>
        <w:rPr>
          <w:lang w:val="ru-RU"/>
        </w:rPr>
      </w:pPr>
      <w:r w:rsidRPr="00EA72DC">
        <w:t>1544 Кбіт/с.</w:t>
      </w:r>
    </w:p>
    <w:p w14:paraId="4132815B" w14:textId="2265D0B7" w:rsidR="001741B6" w:rsidRPr="00E23BDB" w:rsidRDefault="001741B6" w:rsidP="001741B6">
      <w:pPr>
        <w:pStyle w:val="BodyTextL50"/>
      </w:pPr>
      <w:r>
        <w:rPr>
          <w:b/>
        </w:rPr>
        <w:t xml:space="preserve">Примітка: </w:t>
      </w:r>
      <w:r>
        <w:t>Пропускна здатність на послідовних інтерфейсах використовується процесом маршрутизації для визначення найкращого шляху до пункту призначення. Вона не є фактичною пропускною здатністю інтерфейсу. Фактична пропускна здатність визначається постачальником послуг.</w:t>
      </w:r>
    </w:p>
    <w:p w14:paraId="4999569A" w14:textId="77777777" w:rsidR="001741B6" w:rsidRDefault="001741B6" w:rsidP="00046C78">
      <w:pPr>
        <w:pStyle w:val="3"/>
      </w:pPr>
      <w:r>
        <w:t>Визначте слоти розширення модуля.</w:t>
      </w:r>
    </w:p>
    <w:p w14:paraId="1A9C23EB" w14:textId="77777777" w:rsidR="00046C78" w:rsidRPr="00046C78" w:rsidRDefault="00046C78" w:rsidP="00CE7392">
      <w:pPr>
        <w:pStyle w:val="4"/>
        <w:ind w:left="360"/>
      </w:pPr>
      <w:r>
        <w:t>Питання :</w:t>
      </w:r>
    </w:p>
    <w:p w14:paraId="731ABD45" w14:textId="77777777" w:rsidR="00046C78" w:rsidRDefault="001741B6" w:rsidP="00046C78">
      <w:pPr>
        <w:pStyle w:val="BodyTextL25"/>
        <w:spacing w:before="0"/>
      </w:pPr>
      <w:r>
        <w:t xml:space="preserve">Скільки слотів розширення доступно для приєднання додаткових модулів до маршрутизатора </w:t>
      </w:r>
      <w:r w:rsidRPr="00E23BDB">
        <w:rPr>
          <w:b/>
        </w:rPr>
        <w:t>East</w:t>
      </w:r>
      <w:r>
        <w:t>?</w:t>
      </w:r>
    </w:p>
    <w:p w14:paraId="2A455201" w14:textId="2EEB55CF" w:rsidR="00EA72DC" w:rsidRDefault="00DE7FF7" w:rsidP="00EA72DC">
      <w:pPr>
        <w:pStyle w:val="BodyTextL25"/>
        <w:ind w:left="0" w:firstLine="360"/>
        <w:rPr>
          <w:lang w:val="ru-RU"/>
        </w:rPr>
      </w:pPr>
      <w:r>
        <w:rPr>
          <w:lang w:val="ru-RU"/>
        </w:rPr>
        <w:t xml:space="preserve">В: </w:t>
      </w:r>
      <w:r w:rsidR="00EA72DC">
        <w:rPr>
          <w:lang w:val="ru-RU"/>
        </w:rPr>
        <w:t>4.</w:t>
      </w:r>
    </w:p>
    <w:p w14:paraId="72761DC6" w14:textId="77777777" w:rsidR="00EA72DC" w:rsidRDefault="001741B6" w:rsidP="00EA72DC">
      <w:pPr>
        <w:pStyle w:val="BodyTextL25"/>
        <w:ind w:left="0" w:firstLine="360"/>
        <w:rPr>
          <w:lang w:val="ru-RU"/>
        </w:rPr>
      </w:pPr>
      <w:r>
        <w:t xml:space="preserve">Натисніть </w:t>
      </w:r>
      <w:r>
        <w:rPr>
          <w:b/>
        </w:rPr>
        <w:t>Switch2</w:t>
      </w:r>
      <w:r>
        <w:t>. Скільки слотів розширення доступно?</w:t>
      </w:r>
    </w:p>
    <w:p w14:paraId="00635797" w14:textId="130E3213" w:rsidR="00EA72DC" w:rsidRPr="00DE7FF7" w:rsidRDefault="00DE7FF7" w:rsidP="00EA72DC">
      <w:pPr>
        <w:pStyle w:val="BodyTextL25"/>
        <w:ind w:left="0" w:firstLine="360"/>
      </w:pPr>
      <w:r>
        <w:rPr>
          <w:lang w:val="ru-RU"/>
        </w:rPr>
        <w:t>В: 8.</w:t>
      </w:r>
    </w:p>
    <w:p w14:paraId="49C4A8E9" w14:textId="77777777" w:rsidR="001741B6" w:rsidRDefault="001741B6" w:rsidP="005A354A">
      <w:pPr>
        <w:pStyle w:val="2"/>
      </w:pPr>
      <w:r>
        <w:t>Вибір правильних модулів для під'єднання</w:t>
      </w:r>
    </w:p>
    <w:p w14:paraId="1890CEA9" w14:textId="77777777" w:rsidR="001741B6" w:rsidRDefault="001741B6" w:rsidP="00046C78">
      <w:pPr>
        <w:pStyle w:val="3"/>
      </w:pPr>
      <w:r>
        <w:t>Визначте, які модулі забезпечують необхідний зв’язок.</w:t>
      </w:r>
    </w:p>
    <w:p w14:paraId="0654DEF9" w14:textId="77777777" w:rsidR="001741B6" w:rsidRDefault="001741B6" w:rsidP="00CE7392">
      <w:pPr>
        <w:pStyle w:val="SubStepAlpha"/>
      </w:pPr>
      <w:r w:rsidRPr="005A354A">
        <w:t>Натисніть</w:t>
      </w:r>
      <w:r w:rsidR="005A354A" w:rsidRPr="005A354A">
        <w:t xml:space="preserve"> на</w:t>
      </w:r>
      <w:r w:rsidRPr="005A354A">
        <w:t xml:space="preserve"> </w:t>
      </w:r>
      <w:r w:rsidRPr="005A354A">
        <w:rPr>
          <w:b/>
        </w:rPr>
        <w:t>East</w:t>
      </w:r>
      <w:r w:rsidRPr="005A354A">
        <w:t xml:space="preserve">, а потім натисніть </w:t>
      </w:r>
      <w:r w:rsidR="005A354A" w:rsidRPr="005A354A">
        <w:t xml:space="preserve">на </w:t>
      </w:r>
      <w:r w:rsidRPr="005A354A">
        <w:t xml:space="preserve">вкладку </w:t>
      </w:r>
      <w:r w:rsidRPr="005A354A">
        <w:rPr>
          <w:b/>
        </w:rPr>
        <w:t>Physical</w:t>
      </w:r>
      <w:r>
        <w:t xml:space="preserve">. Зліва, нижче напису </w:t>
      </w:r>
      <w:r w:rsidRPr="00DD44A6">
        <w:rPr>
          <w:b/>
        </w:rPr>
        <w:t>Modules</w:t>
      </w:r>
      <w:r>
        <w:t>, ви бачите доступні варіанти розширення можливостей маршрутизатора. Натисніть на кожен модуль. Зображення та опис - внизу. Ознайомтеся з цими пунктами.</w:t>
      </w:r>
    </w:p>
    <w:p w14:paraId="00FAA511" w14:textId="77777777" w:rsidR="00CE7392" w:rsidRDefault="00CE7392" w:rsidP="00CE7392">
      <w:pPr>
        <w:pStyle w:val="4"/>
      </w:pPr>
      <w:r>
        <w:t>Питання :</w:t>
      </w:r>
    </w:p>
    <w:p w14:paraId="2A9B2FE7" w14:textId="77777777" w:rsidR="00CE7392" w:rsidRDefault="001741B6" w:rsidP="00CE7392">
      <w:pPr>
        <w:pStyle w:val="SubStepNum"/>
        <w:spacing w:before="0"/>
      </w:pPr>
      <w:r>
        <w:t xml:space="preserve">Вам потрібно під'єднати PC 1, 2, та 3 до маршрутизатора </w:t>
      </w:r>
      <w:r w:rsidRPr="00DD44A6">
        <w:rPr>
          <w:b/>
        </w:rPr>
        <w:t>East</w:t>
      </w:r>
      <w:r>
        <w:t xml:space="preserve">, але у вас немає необхідних коштів для придбання нового комутатора. Який модуль можна використати для під'єднання трьох ПК до маршрутизатора </w:t>
      </w:r>
      <w:r w:rsidRPr="00DD44A6">
        <w:rPr>
          <w:b/>
        </w:rPr>
        <w:t>East</w:t>
      </w:r>
      <w:r>
        <w:t>?</w:t>
      </w:r>
    </w:p>
    <w:p w14:paraId="28F6DEEB" w14:textId="31873BDC" w:rsidR="00DE7FF7" w:rsidRPr="00DE7FF7" w:rsidRDefault="00DE7FF7" w:rsidP="00DE7FF7">
      <w:pPr>
        <w:pStyle w:val="SubStepNum"/>
        <w:numPr>
          <w:ilvl w:val="0"/>
          <w:numId w:val="0"/>
        </w:numPr>
        <w:ind w:left="1080"/>
      </w:pPr>
      <w:r>
        <w:rPr>
          <w:lang w:val="ru-RU"/>
        </w:rPr>
        <w:t xml:space="preserve">В: </w:t>
      </w:r>
      <w:r w:rsidRPr="00DE7FF7">
        <w:t>модуль HWIC-4ESW</w:t>
      </w:r>
    </w:p>
    <w:p w14:paraId="1D71F398" w14:textId="320FF355" w:rsidR="00CE7392" w:rsidRDefault="001741B6" w:rsidP="00CE7392">
      <w:pPr>
        <w:pStyle w:val="SubStepNum"/>
      </w:pPr>
      <w:r>
        <w:t>Скільки хостів можна під'єднати до маршрутизатора за допомогою цього модуля?</w:t>
      </w:r>
    </w:p>
    <w:p w14:paraId="4A082F33" w14:textId="62D24159" w:rsidR="00DE7FF7" w:rsidRPr="00DE7FF7" w:rsidRDefault="00DE7FF7" w:rsidP="00DE7FF7">
      <w:pPr>
        <w:pStyle w:val="SubStepAlpha"/>
        <w:numPr>
          <w:ilvl w:val="0"/>
          <w:numId w:val="0"/>
        </w:numPr>
        <w:ind w:left="720" w:firstLine="360"/>
      </w:pPr>
      <w:r>
        <w:rPr>
          <w:lang w:val="ru-RU"/>
        </w:rPr>
        <w:t>В:</w:t>
      </w:r>
      <w:r w:rsidRPr="00DE7FF7">
        <w:rPr>
          <w:sz w:val="22"/>
        </w:rPr>
        <w:t xml:space="preserve"> </w:t>
      </w:r>
      <w:r w:rsidRPr="00DE7FF7">
        <w:t>4 хости</w:t>
      </w:r>
      <w:r>
        <w:rPr>
          <w:lang w:val="ru-RU"/>
        </w:rPr>
        <w:t xml:space="preserve"> </w:t>
      </w:r>
    </w:p>
    <w:p w14:paraId="46EA4C90" w14:textId="3844FF70" w:rsidR="00CE7392" w:rsidRDefault="001741B6" w:rsidP="00CE7392">
      <w:pPr>
        <w:pStyle w:val="SubStepAlpha"/>
      </w:pPr>
      <w:r>
        <w:t xml:space="preserve">Натисніть </w:t>
      </w:r>
      <w:r w:rsidRPr="00DD44A6">
        <w:rPr>
          <w:b/>
        </w:rPr>
        <w:t>Switch2</w:t>
      </w:r>
      <w:r>
        <w:t>.</w:t>
      </w:r>
    </w:p>
    <w:p w14:paraId="25881DB6" w14:textId="77777777" w:rsidR="00CE7392" w:rsidRDefault="00CE7392" w:rsidP="00CE7392">
      <w:pPr>
        <w:pStyle w:val="4"/>
      </w:pPr>
      <w:r>
        <w:t>Запитання:</w:t>
      </w:r>
    </w:p>
    <w:p w14:paraId="02329FDE" w14:textId="6B2BBF18" w:rsidR="00DE7FF7" w:rsidRDefault="001741B6" w:rsidP="00DE7FF7">
      <w:pPr>
        <w:pStyle w:val="BodyTextL50"/>
        <w:spacing w:before="0"/>
        <w:rPr>
          <w:lang w:val="ru-RU"/>
        </w:rPr>
      </w:pPr>
      <w:r>
        <w:t xml:space="preserve">Який модуль можна вставити, щоб забезпечити гігабітове оптичне з'єднання зі </w:t>
      </w:r>
      <w:r w:rsidRPr="0010726D">
        <w:rPr>
          <w:b/>
        </w:rPr>
        <w:t>Switch3</w:t>
      </w:r>
      <w:r>
        <w:t>?</w:t>
      </w:r>
    </w:p>
    <w:p w14:paraId="55C51C35" w14:textId="33CE8305" w:rsidR="00DE7FF7" w:rsidRPr="00DE23CA" w:rsidRDefault="00DE7FF7" w:rsidP="00DE7FF7">
      <w:pPr>
        <w:pStyle w:val="BodyTextL50"/>
        <w:spacing w:before="0"/>
        <w:rPr>
          <w:lang w:val="en-US"/>
        </w:rPr>
      </w:pPr>
      <w:r>
        <w:rPr>
          <w:lang w:val="ru-RU"/>
        </w:rPr>
        <w:t>В</w:t>
      </w:r>
      <w:r w:rsidRPr="00DE23CA">
        <w:rPr>
          <w:lang w:val="en-US"/>
        </w:rPr>
        <w:t xml:space="preserve">: </w:t>
      </w:r>
      <w:r w:rsidRPr="00DE7FF7">
        <w:t>PT-SWITCH-NM-1FGE</w:t>
      </w:r>
    </w:p>
    <w:p w14:paraId="68B6AB6E" w14:textId="10EA28F9" w:rsidR="001741B6" w:rsidRDefault="001741B6" w:rsidP="00CE7392">
      <w:pPr>
        <w:pStyle w:val="3"/>
      </w:pPr>
      <w:r>
        <w:t>Додайте правильні модулі та увімкніть живлення.</w:t>
      </w:r>
    </w:p>
    <w:p w14:paraId="42DB9C97" w14:textId="77777777" w:rsidR="001741B6" w:rsidRDefault="001741B6" w:rsidP="00CE7392">
      <w:pPr>
        <w:pStyle w:val="SubStepAlpha"/>
      </w:pPr>
      <w:r w:rsidRPr="005A354A">
        <w:t xml:space="preserve">Натисніть </w:t>
      </w:r>
      <w:r w:rsidR="005A354A" w:rsidRPr="005A354A">
        <w:t xml:space="preserve">на </w:t>
      </w:r>
      <w:r w:rsidRPr="005A354A">
        <w:rPr>
          <w:b/>
        </w:rPr>
        <w:t>East</w:t>
      </w:r>
      <w:r w:rsidRPr="005A354A">
        <w:t xml:space="preserve"> та спробуйте вставити відповідний модуль з Кроку</w:t>
      </w:r>
      <w:r>
        <w:t xml:space="preserve"> 1a. Модулі додаються натисканням на модуль і перетягуванням його до порожнього слота на пристрої.</w:t>
      </w:r>
    </w:p>
    <w:p w14:paraId="7E1314EF" w14:textId="77777777" w:rsidR="001741B6" w:rsidRDefault="001741B6" w:rsidP="00F40A58">
      <w:pPr>
        <w:pStyle w:val="BodyTextL50"/>
      </w:pPr>
      <w:r>
        <w:t xml:space="preserve">Повинно з'явитись повідомлення </w:t>
      </w:r>
      <w:r w:rsidRPr="00CE7392">
        <w:rPr>
          <w:b/>
        </w:rPr>
        <w:t>Cannot add a module when the power is on</w:t>
      </w:r>
      <w:r>
        <w:t xml:space="preserve">. Інтерфейси для цієї моделі маршрутизатора не підлягають заміні. Перед додаванням або видаленням модулів пристрій необхідно вимкнути. Натисніть перемикач живлення, розташований праворуч від логотипу Cisco, щоб вимкнути </w:t>
      </w:r>
      <w:r w:rsidRPr="00543E07">
        <w:rPr>
          <w:b/>
        </w:rPr>
        <w:t>East</w:t>
      </w:r>
      <w:r>
        <w:t xml:space="preserve">. Вставте відповідний модуль з Кроку 1a. Після закінчення натисніть перемикач живлення, щоб увімкнути живлення </w:t>
      </w:r>
      <w:r w:rsidRPr="00543E07">
        <w:rPr>
          <w:b/>
        </w:rPr>
        <w:t>East</w:t>
      </w:r>
      <w:r>
        <w:t>.</w:t>
      </w:r>
    </w:p>
    <w:p w14:paraId="3D170AFD" w14:textId="77777777" w:rsidR="001741B6" w:rsidRDefault="001741B6" w:rsidP="001741B6">
      <w:pPr>
        <w:pStyle w:val="BodyTextL50"/>
      </w:pPr>
      <w:r>
        <w:rPr>
          <w:b/>
        </w:rPr>
        <w:t>Примітка</w:t>
      </w:r>
      <w:r w:rsidRPr="00CE7392">
        <w:t>: Якщо ви вставили неправильний модуль, і вам потрібно його видалити, перетягніть модуль до його зображення в правому нижньому куті та відпустіть кнопку миші.</w:t>
      </w:r>
    </w:p>
    <w:p w14:paraId="2E9FBDE7" w14:textId="77777777" w:rsidR="001741B6" w:rsidRPr="00A60146" w:rsidRDefault="001741B6" w:rsidP="005A354A">
      <w:pPr>
        <w:pStyle w:val="2"/>
      </w:pPr>
      <w:r>
        <w:lastRenderedPageBreak/>
        <w:t>Під'єднання пристроїв</w:t>
      </w:r>
    </w:p>
    <w:p w14:paraId="41450688" w14:textId="77777777" w:rsidR="001741B6" w:rsidRDefault="001741B6" w:rsidP="00CE7392">
      <w:pPr>
        <w:pStyle w:val="BodyTextL25"/>
      </w:pPr>
      <w:r>
        <w:t>Можливо, це потрібно здійснити в першу чергу при під'єднанні пристроїв. Оскільки ви, можливо, не знаєте призначення різних типів кабелів, використовуйте таблицю нижче та дотримуйтесь цих вказівок для успішного під'єднання всіх пристроїв:</w:t>
      </w:r>
    </w:p>
    <w:p w14:paraId="1018716A" w14:textId="77777777" w:rsidR="001741B6" w:rsidRPr="005A354A" w:rsidRDefault="005A354A" w:rsidP="00CE7392">
      <w:pPr>
        <w:pStyle w:val="SubStepAlpha"/>
      </w:pPr>
      <w:r w:rsidRPr="005A354A">
        <w:t>О</w:t>
      </w:r>
      <w:r w:rsidR="001741B6" w:rsidRPr="005A354A">
        <w:t>беріть відповідний тип кабелю.</w:t>
      </w:r>
    </w:p>
    <w:p w14:paraId="14C3B977" w14:textId="77777777" w:rsidR="001741B6" w:rsidRPr="005A354A" w:rsidRDefault="001741B6" w:rsidP="00CE7392">
      <w:pPr>
        <w:pStyle w:val="SubStepAlpha"/>
      </w:pPr>
      <w:r w:rsidRPr="005A354A">
        <w:t xml:space="preserve">Натисніть на перший пристрій і </w:t>
      </w:r>
      <w:r w:rsidR="005A354A" w:rsidRPr="005A354A">
        <w:t>о</w:t>
      </w:r>
      <w:r w:rsidRPr="005A354A">
        <w:t>беріть вказаний інтерфейс.</w:t>
      </w:r>
    </w:p>
    <w:p w14:paraId="33AEC86C" w14:textId="77777777" w:rsidR="001741B6" w:rsidRPr="005A354A" w:rsidRDefault="001741B6" w:rsidP="00CE7392">
      <w:pPr>
        <w:pStyle w:val="SubStepAlpha"/>
      </w:pPr>
      <w:r w:rsidRPr="005A354A">
        <w:t xml:space="preserve">Натисніть на другий пристрій і </w:t>
      </w:r>
      <w:r w:rsidR="005A354A" w:rsidRPr="005A354A">
        <w:t>о</w:t>
      </w:r>
      <w:r w:rsidRPr="005A354A">
        <w:t>беріть вказаний інтерфейс.</w:t>
      </w:r>
    </w:p>
    <w:p w14:paraId="534BA7EE" w14:textId="77777777" w:rsidR="001741B6" w:rsidRPr="005A354A" w:rsidRDefault="001741B6" w:rsidP="00CE7392">
      <w:pPr>
        <w:pStyle w:val="SubStepAlpha"/>
      </w:pPr>
      <w:r w:rsidRPr="005A354A">
        <w:t>Якщо ви правильно під'єднали два пристрої, то побачите, що ваші бали збільшаться.</w:t>
      </w:r>
    </w:p>
    <w:p w14:paraId="1876475B" w14:textId="77777777" w:rsidR="001741B6" w:rsidRDefault="001741B6" w:rsidP="001741B6">
      <w:pPr>
        <w:pStyle w:val="BodyTextL25"/>
      </w:pPr>
      <w:r w:rsidRPr="005A354A">
        <w:rPr>
          <w:b/>
        </w:rPr>
        <w:t>Приклад</w:t>
      </w:r>
      <w:r w:rsidRPr="005A354A">
        <w:t xml:space="preserve">: Щоб з'єднати </w:t>
      </w:r>
      <w:r w:rsidRPr="005A354A">
        <w:rPr>
          <w:b/>
        </w:rPr>
        <w:t>East</w:t>
      </w:r>
      <w:r w:rsidRPr="005A354A">
        <w:t xml:space="preserve"> зі </w:t>
      </w:r>
      <w:r w:rsidRPr="005A354A">
        <w:rPr>
          <w:b/>
        </w:rPr>
        <w:t>Switch1</w:t>
      </w:r>
      <w:r w:rsidRPr="005A354A">
        <w:t xml:space="preserve">, виберіть тип кабелю </w:t>
      </w:r>
      <w:r w:rsidRPr="005A354A">
        <w:rPr>
          <w:b/>
        </w:rPr>
        <w:t>Copper Straight-Through</w:t>
      </w:r>
      <w:r w:rsidRPr="005A354A">
        <w:t xml:space="preserve">. Натисніть </w:t>
      </w:r>
      <w:r w:rsidRPr="005A354A">
        <w:rPr>
          <w:b/>
        </w:rPr>
        <w:t>East</w:t>
      </w:r>
      <w:r w:rsidRPr="005A354A">
        <w:t xml:space="preserve"> та виберіть </w:t>
      </w:r>
      <w:r w:rsidRPr="005A354A">
        <w:rPr>
          <w:b/>
        </w:rPr>
        <w:t>GigabitEthernet0/0</w:t>
      </w:r>
      <w:r w:rsidRPr="005A354A">
        <w:t xml:space="preserve">. Потім натисніть </w:t>
      </w:r>
      <w:r w:rsidRPr="005A354A">
        <w:rPr>
          <w:b/>
        </w:rPr>
        <w:t>Switch1</w:t>
      </w:r>
      <w:r w:rsidRPr="005A354A">
        <w:t xml:space="preserve"> і виберіть </w:t>
      </w:r>
      <w:r w:rsidRPr="005A354A">
        <w:rPr>
          <w:b/>
        </w:rPr>
        <w:t>GigabitEthernet0/1</w:t>
      </w:r>
      <w:r w:rsidRPr="005A354A">
        <w:t>. Ваші бали тепер будуть 4/55.</w:t>
      </w:r>
    </w:p>
    <w:p w14:paraId="0C9C2522" w14:textId="77777777" w:rsidR="001741B6" w:rsidRPr="00493114" w:rsidRDefault="001741B6" w:rsidP="001741B6">
      <w:pPr>
        <w:pStyle w:val="BodyTextL25"/>
      </w:pPr>
      <w:r>
        <w:rPr>
          <w:b/>
        </w:rPr>
        <w:t>Примітка</w:t>
      </w:r>
      <w:r w:rsidRPr="005C64A7">
        <w:t xml:space="preserve">: В цьому завданні індикатори </w:t>
      </w:r>
      <w:r w:rsidR="005A354A">
        <w:t>під</w:t>
      </w:r>
      <w:r w:rsidR="005A354A" w:rsidRPr="005A354A">
        <w:t>'єднан</w:t>
      </w:r>
      <w:r w:rsidR="005A354A">
        <w:t>ь</w:t>
      </w:r>
      <w:r w:rsidRPr="005C64A7">
        <w:t xml:space="preserve"> відключені.</w:t>
      </w:r>
    </w:p>
    <w:tbl>
      <w:tblPr>
        <w:tblW w:w="1008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У цій таблиці показано з'єднання між пристроями."/>
      </w:tblPr>
      <w:tblGrid>
        <w:gridCol w:w="1327"/>
        <w:gridCol w:w="1980"/>
        <w:gridCol w:w="2810"/>
        <w:gridCol w:w="1530"/>
        <w:gridCol w:w="2436"/>
      </w:tblGrid>
      <w:tr w:rsidR="001741B6" w:rsidRPr="00C0381C" w14:paraId="6E62A609" w14:textId="77777777" w:rsidTr="00DE5F73">
        <w:trPr>
          <w:cantSplit/>
          <w:tblHeader/>
          <w:jc w:val="center"/>
        </w:trPr>
        <w:tc>
          <w:tcPr>
            <w:tcW w:w="1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D49503B" w14:textId="77777777" w:rsidR="001741B6" w:rsidRPr="00C0381C" w:rsidRDefault="001741B6" w:rsidP="00CE7392">
            <w:pPr>
              <w:pStyle w:val="TableHeading"/>
            </w:pPr>
            <w:r>
              <w:t>Пристрій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97E131" w14:textId="77777777" w:rsidR="001741B6" w:rsidRPr="00C0381C" w:rsidRDefault="001741B6" w:rsidP="00CE7392">
            <w:pPr>
              <w:pStyle w:val="TableHeading"/>
            </w:pPr>
            <w:r>
              <w:t>Інтерфейс</w:t>
            </w:r>
          </w:p>
        </w:tc>
        <w:tc>
          <w:tcPr>
            <w:tcW w:w="28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DA6F502" w14:textId="77777777" w:rsidR="001741B6" w:rsidRPr="00C0381C" w:rsidRDefault="001741B6" w:rsidP="00CE7392">
            <w:pPr>
              <w:pStyle w:val="TableHeading"/>
            </w:pPr>
            <w:r>
              <w:t>Тип кабелю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9123042" w14:textId="77777777" w:rsidR="001741B6" w:rsidRPr="00C0381C" w:rsidRDefault="001741B6" w:rsidP="00CE7392">
            <w:pPr>
              <w:pStyle w:val="TableHeading"/>
            </w:pPr>
            <w:r>
              <w:t>Пристрій</w:t>
            </w:r>
          </w:p>
        </w:tc>
        <w:tc>
          <w:tcPr>
            <w:tcW w:w="24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9D22858" w14:textId="77777777" w:rsidR="001741B6" w:rsidRPr="00C0381C" w:rsidRDefault="001741B6" w:rsidP="00CE7392">
            <w:pPr>
              <w:pStyle w:val="TableHeading"/>
            </w:pPr>
            <w:r>
              <w:t>Інтерфейс</w:t>
            </w:r>
          </w:p>
        </w:tc>
      </w:tr>
      <w:tr w:rsidR="001741B6" w14:paraId="0E591F2B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5988A0F4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699389E1" w14:textId="77777777" w:rsidR="001741B6" w:rsidRDefault="001741B6" w:rsidP="00CE7392">
            <w:pPr>
              <w:pStyle w:val="TableText"/>
            </w:pPr>
            <w:r>
              <w:t>GigabitEthernet0/0</w:t>
            </w:r>
          </w:p>
        </w:tc>
        <w:tc>
          <w:tcPr>
            <w:tcW w:w="2810" w:type="dxa"/>
            <w:vAlign w:val="center"/>
          </w:tcPr>
          <w:p w14:paraId="5C1D6363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6E7AC752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2436" w:type="dxa"/>
            <w:vAlign w:val="center"/>
          </w:tcPr>
          <w:p w14:paraId="773D8661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</w:tr>
      <w:tr w:rsidR="001741B6" w14:paraId="59B3BD08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C0D65B4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79035CE4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  <w:tc>
          <w:tcPr>
            <w:tcW w:w="2810" w:type="dxa"/>
            <w:vAlign w:val="center"/>
          </w:tcPr>
          <w:p w14:paraId="110F8101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1AD4C5AD" w14:textId="77777777" w:rsidR="001741B6" w:rsidRDefault="001741B6" w:rsidP="00CE7392">
            <w:pPr>
              <w:pStyle w:val="TableText"/>
            </w:pPr>
            <w:r>
              <w:t>Switch4</w:t>
            </w:r>
          </w:p>
        </w:tc>
        <w:tc>
          <w:tcPr>
            <w:tcW w:w="2436" w:type="dxa"/>
            <w:vAlign w:val="center"/>
          </w:tcPr>
          <w:p w14:paraId="6FB04E2B" w14:textId="77777777" w:rsidR="001741B6" w:rsidRDefault="001741B6" w:rsidP="00CE7392">
            <w:pPr>
              <w:pStyle w:val="TableText"/>
            </w:pPr>
            <w:r>
              <w:t>GigabitEthernet0/1</w:t>
            </w:r>
          </w:p>
        </w:tc>
      </w:tr>
      <w:tr w:rsidR="001741B6" w14:paraId="02162885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5F67CE05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2C578829" w14:textId="77777777" w:rsidR="001741B6" w:rsidRDefault="001741B6" w:rsidP="00CE7392">
            <w:pPr>
              <w:pStyle w:val="TableText"/>
            </w:pPr>
            <w:r>
              <w:t>FastEthernet0/1/0</w:t>
            </w:r>
          </w:p>
        </w:tc>
        <w:tc>
          <w:tcPr>
            <w:tcW w:w="2810" w:type="dxa"/>
            <w:vAlign w:val="center"/>
          </w:tcPr>
          <w:p w14:paraId="350F476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26338207" w14:textId="77777777" w:rsidR="001741B6" w:rsidRDefault="001741B6" w:rsidP="00CE7392">
            <w:pPr>
              <w:pStyle w:val="TableText"/>
            </w:pPr>
            <w:r>
              <w:t>PC1</w:t>
            </w:r>
          </w:p>
        </w:tc>
        <w:tc>
          <w:tcPr>
            <w:tcW w:w="2436" w:type="dxa"/>
            <w:vAlign w:val="center"/>
          </w:tcPr>
          <w:p w14:paraId="21101C30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76576DFF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271D29F2" w14:textId="77777777" w:rsidR="001741B6" w:rsidRDefault="001741B6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24DEE22A" w14:textId="77777777" w:rsidR="001741B6" w:rsidRDefault="001741B6" w:rsidP="00CE7392">
            <w:pPr>
              <w:pStyle w:val="TableText"/>
            </w:pPr>
            <w:r>
              <w:t>FastEthernet0/1/1</w:t>
            </w:r>
          </w:p>
        </w:tc>
        <w:tc>
          <w:tcPr>
            <w:tcW w:w="2810" w:type="dxa"/>
            <w:vAlign w:val="center"/>
          </w:tcPr>
          <w:p w14:paraId="1597270C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62C1BD44" w14:textId="77777777" w:rsidR="001741B6" w:rsidRDefault="001741B6" w:rsidP="00CE7392">
            <w:pPr>
              <w:pStyle w:val="TableText"/>
            </w:pPr>
            <w:r>
              <w:t>PC2</w:t>
            </w:r>
          </w:p>
        </w:tc>
        <w:tc>
          <w:tcPr>
            <w:tcW w:w="2436" w:type="dxa"/>
            <w:vAlign w:val="center"/>
          </w:tcPr>
          <w:p w14:paraId="3D86C59A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36E84604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323D3AA" w14:textId="77777777" w:rsidR="001741B6" w:rsidRDefault="00C860EB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607BD654" w14:textId="77777777" w:rsidR="001741B6" w:rsidRDefault="001741B6" w:rsidP="00CE7392">
            <w:pPr>
              <w:pStyle w:val="TableText"/>
            </w:pPr>
            <w:r>
              <w:t>FastEthernet0/1/2</w:t>
            </w:r>
          </w:p>
        </w:tc>
        <w:tc>
          <w:tcPr>
            <w:tcW w:w="2810" w:type="dxa"/>
            <w:vAlign w:val="center"/>
          </w:tcPr>
          <w:p w14:paraId="09DA4FD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173610ED" w14:textId="77777777" w:rsidR="001741B6" w:rsidRDefault="001741B6" w:rsidP="00CE7392">
            <w:pPr>
              <w:pStyle w:val="TableText"/>
            </w:pPr>
            <w:r>
              <w:t>PC3</w:t>
            </w:r>
          </w:p>
        </w:tc>
        <w:tc>
          <w:tcPr>
            <w:tcW w:w="2436" w:type="dxa"/>
            <w:vAlign w:val="center"/>
          </w:tcPr>
          <w:p w14:paraId="10340674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2B20079F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7D2D1F0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3DCC866E" w14:textId="77777777" w:rsidR="001741B6" w:rsidRDefault="001741B6" w:rsidP="00CE7392">
            <w:pPr>
              <w:pStyle w:val="TableText"/>
            </w:pPr>
            <w:r>
              <w:t>FastEthernet0/1</w:t>
            </w:r>
          </w:p>
        </w:tc>
        <w:tc>
          <w:tcPr>
            <w:tcW w:w="2810" w:type="dxa"/>
            <w:vAlign w:val="center"/>
          </w:tcPr>
          <w:p w14:paraId="6A4E042C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4E03007F" w14:textId="77777777" w:rsidR="001741B6" w:rsidRDefault="001741B6" w:rsidP="00CE7392">
            <w:pPr>
              <w:pStyle w:val="TableText"/>
            </w:pPr>
            <w:r>
              <w:t>PC4</w:t>
            </w:r>
          </w:p>
        </w:tc>
        <w:tc>
          <w:tcPr>
            <w:tcW w:w="2436" w:type="dxa"/>
            <w:vAlign w:val="center"/>
          </w:tcPr>
          <w:p w14:paraId="6436F348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4451E627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06D118E9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1EB55453" w14:textId="77777777" w:rsidR="001741B6" w:rsidRDefault="001741B6" w:rsidP="00CE7392">
            <w:pPr>
              <w:pStyle w:val="TableText"/>
            </w:pPr>
            <w:r>
              <w:t>FastEthernet0/2</w:t>
            </w:r>
          </w:p>
        </w:tc>
        <w:tc>
          <w:tcPr>
            <w:tcW w:w="2810" w:type="dxa"/>
            <w:vAlign w:val="center"/>
          </w:tcPr>
          <w:p w14:paraId="2D70B80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585120D6" w14:textId="77777777" w:rsidR="001741B6" w:rsidRDefault="001741B6" w:rsidP="00CE7392">
            <w:pPr>
              <w:pStyle w:val="TableText"/>
            </w:pPr>
            <w:r>
              <w:t>PC5</w:t>
            </w:r>
          </w:p>
        </w:tc>
        <w:tc>
          <w:tcPr>
            <w:tcW w:w="2436" w:type="dxa"/>
            <w:vAlign w:val="center"/>
          </w:tcPr>
          <w:p w14:paraId="3B659D57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345AB268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4F72DF4" w14:textId="77777777" w:rsidR="001741B6" w:rsidRDefault="001741B6" w:rsidP="00CE7392">
            <w:pPr>
              <w:pStyle w:val="TableText"/>
            </w:pPr>
            <w:r>
              <w:t>Switch1</w:t>
            </w:r>
          </w:p>
        </w:tc>
        <w:tc>
          <w:tcPr>
            <w:tcW w:w="1980" w:type="dxa"/>
            <w:vAlign w:val="center"/>
          </w:tcPr>
          <w:p w14:paraId="69AA9D90" w14:textId="77777777" w:rsidR="001741B6" w:rsidRDefault="001741B6" w:rsidP="00CE7392">
            <w:pPr>
              <w:pStyle w:val="TableText"/>
            </w:pPr>
            <w:r>
              <w:t>FastEthernet0/3</w:t>
            </w:r>
          </w:p>
        </w:tc>
        <w:tc>
          <w:tcPr>
            <w:tcW w:w="2810" w:type="dxa"/>
            <w:vAlign w:val="center"/>
          </w:tcPr>
          <w:p w14:paraId="516B98CB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27D18AC6" w14:textId="77777777" w:rsidR="001741B6" w:rsidRDefault="001741B6" w:rsidP="00CE7392">
            <w:pPr>
              <w:pStyle w:val="TableText"/>
            </w:pPr>
            <w:r>
              <w:t>PC6</w:t>
            </w:r>
          </w:p>
        </w:tc>
        <w:tc>
          <w:tcPr>
            <w:tcW w:w="2436" w:type="dxa"/>
            <w:vAlign w:val="center"/>
          </w:tcPr>
          <w:p w14:paraId="2CC59E67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4DC54C2D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67B0338" w14:textId="77777777" w:rsidR="001741B6" w:rsidRDefault="001741B6" w:rsidP="00CE7392">
            <w:pPr>
              <w:pStyle w:val="TableText"/>
            </w:pPr>
            <w:r>
              <w:t>Switch4</w:t>
            </w:r>
          </w:p>
        </w:tc>
        <w:tc>
          <w:tcPr>
            <w:tcW w:w="1980" w:type="dxa"/>
            <w:vAlign w:val="center"/>
          </w:tcPr>
          <w:p w14:paraId="0837411B" w14:textId="77777777" w:rsidR="001741B6" w:rsidRDefault="001741B6" w:rsidP="00CE7392">
            <w:pPr>
              <w:pStyle w:val="TableText"/>
            </w:pPr>
            <w:r>
              <w:t>GigabitEthernet0/2</w:t>
            </w:r>
          </w:p>
        </w:tc>
        <w:tc>
          <w:tcPr>
            <w:tcW w:w="2810" w:type="dxa"/>
            <w:vAlign w:val="center"/>
          </w:tcPr>
          <w:p w14:paraId="4AC96068" w14:textId="77777777" w:rsidR="001741B6" w:rsidRDefault="001741B6" w:rsidP="00CE7392">
            <w:pPr>
              <w:pStyle w:val="TableText"/>
            </w:pPr>
            <w:r>
              <w:t>Copper Cross-Over</w:t>
            </w:r>
          </w:p>
        </w:tc>
        <w:tc>
          <w:tcPr>
            <w:tcW w:w="1530" w:type="dxa"/>
            <w:vAlign w:val="center"/>
          </w:tcPr>
          <w:p w14:paraId="2A844715" w14:textId="77777777" w:rsidR="001741B6" w:rsidRDefault="001741B6" w:rsidP="00CE7392">
            <w:pPr>
              <w:pStyle w:val="TableText"/>
            </w:pPr>
            <w:r>
              <w:t>Switch3</w:t>
            </w:r>
          </w:p>
        </w:tc>
        <w:tc>
          <w:tcPr>
            <w:tcW w:w="2436" w:type="dxa"/>
            <w:vAlign w:val="center"/>
          </w:tcPr>
          <w:p w14:paraId="2FA7A72E" w14:textId="77777777" w:rsidR="001741B6" w:rsidRDefault="001741B6" w:rsidP="00CE7392">
            <w:pPr>
              <w:pStyle w:val="TableText"/>
            </w:pPr>
            <w:r>
              <w:t>GigabitEthernet3/1</w:t>
            </w:r>
          </w:p>
        </w:tc>
      </w:tr>
      <w:tr w:rsidR="001741B6" w14:paraId="6457AA77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25084A98" w14:textId="77777777" w:rsidR="001741B6" w:rsidRDefault="001741B6" w:rsidP="00CE7392">
            <w:pPr>
              <w:pStyle w:val="TableText"/>
            </w:pPr>
            <w:r>
              <w:t>Switch3</w:t>
            </w:r>
          </w:p>
        </w:tc>
        <w:tc>
          <w:tcPr>
            <w:tcW w:w="1980" w:type="dxa"/>
            <w:vAlign w:val="center"/>
          </w:tcPr>
          <w:p w14:paraId="4A226071" w14:textId="77777777" w:rsidR="001741B6" w:rsidRDefault="001741B6" w:rsidP="00CE7392">
            <w:pPr>
              <w:pStyle w:val="TableText"/>
            </w:pPr>
            <w:r>
              <w:t>GigabitEthernet5/1</w:t>
            </w:r>
          </w:p>
        </w:tc>
        <w:tc>
          <w:tcPr>
            <w:tcW w:w="2810" w:type="dxa"/>
            <w:vAlign w:val="center"/>
          </w:tcPr>
          <w:p w14:paraId="23DAA3DF" w14:textId="77777777" w:rsidR="001741B6" w:rsidRDefault="001741B6" w:rsidP="00CE7392">
            <w:pPr>
              <w:pStyle w:val="TableText"/>
            </w:pPr>
            <w:r>
              <w:t>Fiber</w:t>
            </w:r>
          </w:p>
        </w:tc>
        <w:tc>
          <w:tcPr>
            <w:tcW w:w="1530" w:type="dxa"/>
            <w:vAlign w:val="center"/>
          </w:tcPr>
          <w:p w14:paraId="15CD6D2B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2436" w:type="dxa"/>
            <w:vAlign w:val="center"/>
          </w:tcPr>
          <w:p w14:paraId="04E1C538" w14:textId="77777777" w:rsidR="001741B6" w:rsidRDefault="001741B6" w:rsidP="00CE7392">
            <w:pPr>
              <w:pStyle w:val="TableText"/>
            </w:pPr>
            <w:r>
              <w:t>GigabitEthernet5/1</w:t>
            </w:r>
          </w:p>
        </w:tc>
      </w:tr>
      <w:tr w:rsidR="001741B6" w14:paraId="526FA827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2338F1E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5F063D5A" w14:textId="77777777" w:rsidR="001741B6" w:rsidRDefault="001741B6" w:rsidP="00CE7392">
            <w:pPr>
              <w:pStyle w:val="TableText"/>
            </w:pPr>
            <w:r>
              <w:t>FastEthernet0/1</w:t>
            </w:r>
          </w:p>
        </w:tc>
        <w:tc>
          <w:tcPr>
            <w:tcW w:w="2810" w:type="dxa"/>
            <w:vAlign w:val="center"/>
          </w:tcPr>
          <w:p w14:paraId="0D6C7C2A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15E42244" w14:textId="77777777" w:rsidR="001741B6" w:rsidRDefault="001741B6" w:rsidP="00CE7392">
            <w:pPr>
              <w:pStyle w:val="TableText"/>
            </w:pPr>
            <w:r>
              <w:t>PC7</w:t>
            </w:r>
          </w:p>
        </w:tc>
        <w:tc>
          <w:tcPr>
            <w:tcW w:w="2436" w:type="dxa"/>
            <w:vAlign w:val="center"/>
          </w:tcPr>
          <w:p w14:paraId="6C03375C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45384429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2092B105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369DBFEB" w14:textId="77777777" w:rsidR="001741B6" w:rsidRDefault="001741B6" w:rsidP="00CE7392">
            <w:pPr>
              <w:pStyle w:val="TableText"/>
            </w:pPr>
            <w:r>
              <w:t>FastEthernet1/1</w:t>
            </w:r>
          </w:p>
        </w:tc>
        <w:tc>
          <w:tcPr>
            <w:tcW w:w="2810" w:type="dxa"/>
            <w:vAlign w:val="center"/>
          </w:tcPr>
          <w:p w14:paraId="5CD86F90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763CD54E" w14:textId="77777777" w:rsidR="001741B6" w:rsidRDefault="001741B6" w:rsidP="00CE7392">
            <w:pPr>
              <w:pStyle w:val="TableText"/>
            </w:pPr>
            <w:r>
              <w:t>PC8</w:t>
            </w:r>
          </w:p>
        </w:tc>
        <w:tc>
          <w:tcPr>
            <w:tcW w:w="2436" w:type="dxa"/>
            <w:vAlign w:val="center"/>
          </w:tcPr>
          <w:p w14:paraId="16D0040E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017A5DBA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1A9B9FC8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5F4D68B0" w14:textId="77777777" w:rsidR="001741B6" w:rsidRDefault="001741B6" w:rsidP="00CE7392">
            <w:pPr>
              <w:pStyle w:val="TableText"/>
            </w:pPr>
            <w:r>
              <w:t>FastEthernet2/1</w:t>
            </w:r>
          </w:p>
        </w:tc>
        <w:tc>
          <w:tcPr>
            <w:tcW w:w="2810" w:type="dxa"/>
            <w:vAlign w:val="center"/>
          </w:tcPr>
          <w:p w14:paraId="37B60825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5D6355F8" w14:textId="77777777" w:rsidR="001741B6" w:rsidRDefault="001741B6" w:rsidP="00CE7392">
            <w:pPr>
              <w:pStyle w:val="TableText"/>
            </w:pPr>
            <w:r>
              <w:t>PC9</w:t>
            </w:r>
          </w:p>
        </w:tc>
        <w:tc>
          <w:tcPr>
            <w:tcW w:w="2436" w:type="dxa"/>
            <w:vAlign w:val="center"/>
          </w:tcPr>
          <w:p w14:paraId="46E605D4" w14:textId="77777777" w:rsidR="001741B6" w:rsidRDefault="001741B6" w:rsidP="00CE7392">
            <w:pPr>
              <w:pStyle w:val="TableText"/>
            </w:pPr>
            <w:r>
              <w:t>FastEthernet0</w:t>
            </w:r>
          </w:p>
        </w:tc>
      </w:tr>
      <w:tr w:rsidR="001741B6" w14:paraId="0B6F2E48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4E6A5587" w14:textId="77777777" w:rsidR="001741B6" w:rsidRDefault="001741B6" w:rsidP="00CE7392">
            <w:pPr>
              <w:pStyle w:val="TableText"/>
            </w:pPr>
            <w:r>
              <w:t>Switch2</w:t>
            </w:r>
          </w:p>
        </w:tc>
        <w:tc>
          <w:tcPr>
            <w:tcW w:w="1980" w:type="dxa"/>
            <w:vAlign w:val="center"/>
          </w:tcPr>
          <w:p w14:paraId="605FF548" w14:textId="77777777" w:rsidR="001741B6" w:rsidRDefault="001741B6" w:rsidP="00CE7392">
            <w:pPr>
              <w:pStyle w:val="TableText"/>
            </w:pPr>
            <w:r>
              <w:t>Gigabit3/1</w:t>
            </w:r>
          </w:p>
        </w:tc>
        <w:tc>
          <w:tcPr>
            <w:tcW w:w="2810" w:type="dxa"/>
            <w:vAlign w:val="center"/>
          </w:tcPr>
          <w:p w14:paraId="5C51BD45" w14:textId="77777777" w:rsidR="001741B6" w:rsidRDefault="001741B6" w:rsidP="00CE7392">
            <w:pPr>
              <w:pStyle w:val="TableText"/>
            </w:pPr>
            <w:r>
              <w:t>Copper Straight-Through</w:t>
            </w:r>
          </w:p>
        </w:tc>
        <w:tc>
          <w:tcPr>
            <w:tcW w:w="1530" w:type="dxa"/>
            <w:vAlign w:val="center"/>
          </w:tcPr>
          <w:p w14:paraId="46D6F268" w14:textId="77777777" w:rsidR="001741B6" w:rsidRDefault="001741B6" w:rsidP="00CE7392">
            <w:pPr>
              <w:pStyle w:val="TableText"/>
            </w:pPr>
            <w:r>
              <w:t>AccessPoint</w:t>
            </w:r>
          </w:p>
        </w:tc>
        <w:tc>
          <w:tcPr>
            <w:tcW w:w="2436" w:type="dxa"/>
            <w:vAlign w:val="center"/>
          </w:tcPr>
          <w:p w14:paraId="3F1E60AA" w14:textId="77777777" w:rsidR="001741B6" w:rsidRDefault="001741B6" w:rsidP="00CE7392">
            <w:pPr>
              <w:pStyle w:val="TableText"/>
            </w:pPr>
            <w:r>
              <w:t>Port 0</w:t>
            </w:r>
          </w:p>
        </w:tc>
      </w:tr>
      <w:tr w:rsidR="001741B6" w14:paraId="3B57174C" w14:textId="77777777" w:rsidTr="00DE5F73">
        <w:trPr>
          <w:cantSplit/>
          <w:jc w:val="center"/>
        </w:trPr>
        <w:tc>
          <w:tcPr>
            <w:tcW w:w="1327" w:type="dxa"/>
            <w:vAlign w:val="center"/>
          </w:tcPr>
          <w:p w14:paraId="434F2F70" w14:textId="77777777" w:rsidR="001741B6" w:rsidRDefault="00C860EB" w:rsidP="00CE7392">
            <w:pPr>
              <w:pStyle w:val="TableText"/>
            </w:pPr>
            <w:r>
              <w:t>East</w:t>
            </w:r>
          </w:p>
        </w:tc>
        <w:tc>
          <w:tcPr>
            <w:tcW w:w="1980" w:type="dxa"/>
            <w:vAlign w:val="center"/>
          </w:tcPr>
          <w:p w14:paraId="4FDBA6C4" w14:textId="77777777" w:rsidR="001741B6" w:rsidRDefault="001741B6" w:rsidP="00CE7392">
            <w:pPr>
              <w:pStyle w:val="TableText"/>
            </w:pPr>
            <w:r>
              <w:t>Serial0/0/0</w:t>
            </w:r>
          </w:p>
        </w:tc>
        <w:tc>
          <w:tcPr>
            <w:tcW w:w="2810" w:type="dxa"/>
            <w:vAlign w:val="center"/>
          </w:tcPr>
          <w:p w14:paraId="38998731" w14:textId="77777777" w:rsidR="001741B6" w:rsidRDefault="001741B6" w:rsidP="00CA789A">
            <w:pPr>
              <w:pStyle w:val="TableText"/>
            </w:pPr>
            <w:r>
              <w:t>Serial DCE (спочатку приєднайте до East)</w:t>
            </w:r>
          </w:p>
        </w:tc>
        <w:tc>
          <w:tcPr>
            <w:tcW w:w="1530" w:type="dxa"/>
            <w:vAlign w:val="center"/>
          </w:tcPr>
          <w:p w14:paraId="74E44268" w14:textId="77777777" w:rsidR="001741B6" w:rsidRDefault="001741B6" w:rsidP="00CE7392">
            <w:pPr>
              <w:pStyle w:val="TableText"/>
            </w:pPr>
            <w:r>
              <w:t>West</w:t>
            </w:r>
          </w:p>
        </w:tc>
        <w:tc>
          <w:tcPr>
            <w:tcW w:w="2436" w:type="dxa"/>
            <w:vAlign w:val="center"/>
          </w:tcPr>
          <w:p w14:paraId="73D4874A" w14:textId="77777777" w:rsidR="001741B6" w:rsidRDefault="001741B6" w:rsidP="00CE7392">
            <w:pPr>
              <w:pStyle w:val="TableText"/>
            </w:pPr>
            <w:r>
              <w:t>Serial0/0/0</w:t>
            </w:r>
          </w:p>
        </w:tc>
      </w:tr>
    </w:tbl>
    <w:p w14:paraId="17258A5D" w14:textId="77777777" w:rsidR="001741B6" w:rsidRPr="005A354A" w:rsidRDefault="001741B6" w:rsidP="005A354A">
      <w:pPr>
        <w:pStyle w:val="2"/>
      </w:pPr>
      <w:r w:rsidRPr="005A354A">
        <w:t xml:space="preserve">Перевірка </w:t>
      </w:r>
      <w:r w:rsidR="005A354A" w:rsidRPr="005A354A">
        <w:t>з</w:t>
      </w:r>
      <w:r w:rsidRPr="005A354A">
        <w:t>'єднання</w:t>
      </w:r>
    </w:p>
    <w:p w14:paraId="1639DDC4" w14:textId="77777777" w:rsidR="001741B6" w:rsidRPr="005A354A" w:rsidRDefault="001741B6" w:rsidP="00DE5F73">
      <w:pPr>
        <w:pStyle w:val="3"/>
      </w:pPr>
      <w:r w:rsidRPr="005A354A">
        <w:t>Перевірте стан інтерфейсу на East.</w:t>
      </w:r>
    </w:p>
    <w:p w14:paraId="44FD62B9" w14:textId="77777777" w:rsidR="001741B6" w:rsidRDefault="001741B6" w:rsidP="00DE5F73">
      <w:pPr>
        <w:pStyle w:val="SubStepAlpha"/>
      </w:pPr>
      <w:r w:rsidRPr="005A354A">
        <w:t xml:space="preserve">Натисніть </w:t>
      </w:r>
      <w:r w:rsidR="005A354A" w:rsidRPr="005A354A">
        <w:t xml:space="preserve">на </w:t>
      </w:r>
      <w:r w:rsidRPr="005A354A">
        <w:t xml:space="preserve">вкладку </w:t>
      </w:r>
      <w:r w:rsidRPr="005A354A">
        <w:rPr>
          <w:b/>
        </w:rPr>
        <w:t>CLI</w:t>
      </w:r>
      <w:r>
        <w:t xml:space="preserve"> і введіть наступні команди:</w:t>
      </w:r>
    </w:p>
    <w:p w14:paraId="47C127BA" w14:textId="77777777" w:rsidR="001741B6" w:rsidRDefault="001741B6" w:rsidP="001741B6">
      <w:pPr>
        <w:pStyle w:val="CMD"/>
      </w:pPr>
      <w:r>
        <w:t xml:space="preserve">East&gt; </w:t>
      </w:r>
      <w:r>
        <w:rPr>
          <w:b/>
        </w:rPr>
        <w:t>show ip interface brief</w:t>
      </w:r>
    </w:p>
    <w:p w14:paraId="581DE036" w14:textId="77777777" w:rsidR="001741B6" w:rsidRDefault="001741B6" w:rsidP="001741B6">
      <w:pPr>
        <w:pStyle w:val="BodyTextL50"/>
      </w:pPr>
      <w:r>
        <w:t>Порівняйте результат з наступним:</w:t>
      </w:r>
    </w:p>
    <w:p w14:paraId="0D2F6910" w14:textId="77777777" w:rsidR="001741B6" w:rsidRDefault="001741B6" w:rsidP="001741B6">
      <w:pPr>
        <w:pStyle w:val="CMDOutput"/>
      </w:pPr>
      <w:r>
        <w:t xml:space="preserve">Interface IP-Address OK? Method Status Protocol </w:t>
      </w:r>
    </w:p>
    <w:p w14:paraId="6EDE3E70" w14:textId="77777777" w:rsidR="001741B6" w:rsidRDefault="001741B6" w:rsidP="001741B6">
      <w:pPr>
        <w:pStyle w:val="CMDOutput"/>
        <w:rPr>
          <w:lang w:val="en-US"/>
        </w:rPr>
      </w:pPr>
      <w:r>
        <w:t xml:space="preserve">GigabitEthernet0/0 172.30.1.1 YES manual up up </w:t>
      </w:r>
    </w:p>
    <w:p w14:paraId="66199F63" w14:textId="248510E4" w:rsidR="00DE23CA" w:rsidRPr="00DE23CA" w:rsidRDefault="00DE23CA" w:rsidP="001741B6">
      <w:pPr>
        <w:pStyle w:val="CMDOutput"/>
        <w:rPr>
          <w:lang w:val="en-US"/>
        </w:rPr>
      </w:pPr>
    </w:p>
    <w:p w14:paraId="5F0E2E4B" w14:textId="77777777" w:rsidR="001741B6" w:rsidRDefault="001741B6" w:rsidP="001741B6">
      <w:pPr>
        <w:pStyle w:val="CMDOutput"/>
      </w:pPr>
      <w:r>
        <w:t xml:space="preserve">GigabitEthernet0/1 172.31.1.1 YES manual up up </w:t>
      </w:r>
    </w:p>
    <w:p w14:paraId="3E12EAC2" w14:textId="77777777" w:rsidR="001741B6" w:rsidRDefault="001741B6" w:rsidP="001741B6">
      <w:pPr>
        <w:pStyle w:val="CMDOutput"/>
      </w:pPr>
      <w:r>
        <w:t xml:space="preserve">Serial0/0/0 10.10.10.1 YES manual up up </w:t>
      </w:r>
    </w:p>
    <w:p w14:paraId="76C4E373" w14:textId="77777777" w:rsidR="001741B6" w:rsidRDefault="001741B6" w:rsidP="001741B6">
      <w:pPr>
        <w:pStyle w:val="CMDOutput"/>
      </w:pPr>
      <w:r>
        <w:t xml:space="preserve">Serial0/0/1 unassigned YES unset down down </w:t>
      </w:r>
    </w:p>
    <w:p w14:paraId="7A569DD9" w14:textId="77777777" w:rsidR="001741B6" w:rsidRDefault="001741B6" w:rsidP="001741B6">
      <w:pPr>
        <w:pStyle w:val="CMDOutput"/>
      </w:pPr>
      <w:r>
        <w:t xml:space="preserve">FastEthernet0/1/0 unassigned YES unset up up </w:t>
      </w:r>
    </w:p>
    <w:p w14:paraId="67F27D66" w14:textId="77777777" w:rsidR="001741B6" w:rsidRDefault="001741B6" w:rsidP="001741B6">
      <w:pPr>
        <w:pStyle w:val="CMDOutput"/>
      </w:pPr>
      <w:r>
        <w:t xml:space="preserve">FastEthernet0/1/1 unassigned YES unset up up </w:t>
      </w:r>
    </w:p>
    <w:p w14:paraId="5CC19DBA" w14:textId="77777777" w:rsidR="001741B6" w:rsidRDefault="001741B6" w:rsidP="001741B6">
      <w:pPr>
        <w:pStyle w:val="CMDOutput"/>
      </w:pPr>
      <w:r>
        <w:t xml:space="preserve">FastEthernet0/1/2 unassigned YES unset up up </w:t>
      </w:r>
    </w:p>
    <w:p w14:paraId="0ACCC316" w14:textId="77777777" w:rsidR="001741B6" w:rsidRDefault="001741B6" w:rsidP="001741B6">
      <w:pPr>
        <w:pStyle w:val="CMDOutput"/>
      </w:pPr>
      <w:r>
        <w:t xml:space="preserve">FastEthernet0/1/3 unassigned YES unset up down </w:t>
      </w:r>
    </w:p>
    <w:p w14:paraId="3A6008DA" w14:textId="11405B5B" w:rsidR="00DE23CA" w:rsidRPr="00DE23CA" w:rsidRDefault="001741B6" w:rsidP="00DE23CA">
      <w:pPr>
        <w:pStyle w:val="CMDOutput"/>
        <w:rPr>
          <w:lang w:val="en-US"/>
        </w:rPr>
      </w:pPr>
      <w:r>
        <w:t>Vlan1 172.29.1.1 YES manual up up</w:t>
      </w:r>
    </w:p>
    <w:p w14:paraId="75F16F54" w14:textId="77777777" w:rsidR="001741B6" w:rsidRDefault="001741B6" w:rsidP="001741B6">
      <w:pPr>
        <w:pStyle w:val="BodyTextL50"/>
      </w:pPr>
      <w:r>
        <w:t>Якщо всі кабельні з'єднання зроблені вірно, результати повинні збігатися.</w:t>
      </w:r>
    </w:p>
    <w:p w14:paraId="4A48E1A0" w14:textId="029A2FB2" w:rsidR="006A6403" w:rsidRDefault="006A6403" w:rsidP="006A6403">
      <w:pPr>
        <w:pStyle w:val="ConfigWindow"/>
      </w:pPr>
      <w:r>
        <w:t>Закрийте вікно конфігурації.</w:t>
      </w:r>
      <w:r w:rsidR="00DE23CA" w:rsidRPr="00DE23CA">
        <w:rPr>
          <w:noProof/>
        </w:rPr>
        <w:t xml:space="preserve"> </w:t>
      </w:r>
      <w:r w:rsidR="00DE23CA" w:rsidRPr="00DE23CA">
        <w:drawing>
          <wp:inline distT="0" distB="0" distL="0" distR="0" wp14:anchorId="7D592688" wp14:editId="702477DC">
            <wp:extent cx="5349704" cy="1165961"/>
            <wp:effectExtent l="0" t="0" r="3810" b="0"/>
            <wp:docPr id="280758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8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978E" w14:textId="77777777" w:rsidR="001741B6" w:rsidRDefault="001741B6" w:rsidP="00DE5F73">
      <w:pPr>
        <w:pStyle w:val="3"/>
      </w:pPr>
      <w:r>
        <w:t>Приєднайте бездротові пристрої Laptop та TabletPC.</w:t>
      </w:r>
    </w:p>
    <w:p w14:paraId="70371A05" w14:textId="77777777" w:rsidR="001741B6" w:rsidRDefault="001741B6" w:rsidP="00DE5F73">
      <w:pPr>
        <w:pStyle w:val="SubStepAlpha"/>
      </w:pPr>
      <w:r>
        <w:t xml:space="preserve">Натисніть на Laptop та виберіть вкладку </w:t>
      </w:r>
      <w:r w:rsidRPr="009D4AE2">
        <w:rPr>
          <w:b/>
        </w:rPr>
        <w:t>Config</w:t>
      </w:r>
      <w:r w:rsidRPr="005A354A">
        <w:t xml:space="preserve">. </w:t>
      </w:r>
      <w:r w:rsidR="005A354A" w:rsidRPr="005A354A">
        <w:t>О</w:t>
      </w:r>
      <w:r w:rsidRPr="005A354A">
        <w:t xml:space="preserve">беріть інтерфейс </w:t>
      </w:r>
      <w:r w:rsidRPr="005A354A">
        <w:rPr>
          <w:b/>
        </w:rPr>
        <w:t>Wireless0</w:t>
      </w:r>
      <w:r w:rsidRPr="005A354A">
        <w:t xml:space="preserve">. Поставте галочку </w:t>
      </w:r>
      <w:r w:rsidRPr="005A354A">
        <w:rPr>
          <w:b/>
        </w:rPr>
        <w:t>On</w:t>
      </w:r>
      <w:r w:rsidRPr="005A354A">
        <w:t xml:space="preserve"> у вікні поруч зі статусом порту </w:t>
      </w:r>
      <w:r w:rsidR="005A354A" w:rsidRPr="005A354A">
        <w:t>(</w:t>
      </w:r>
      <w:r w:rsidRPr="005A354A">
        <w:t>Port Status</w:t>
      </w:r>
      <w:r w:rsidR="005A354A" w:rsidRPr="005A354A">
        <w:t>)</w:t>
      </w:r>
      <w:r w:rsidRPr="005A354A">
        <w:t>. Про</w:t>
      </w:r>
      <w:r>
        <w:t xml:space="preserve">тягом декількох секунд має з’явитися бездротове з'єднання. </w:t>
      </w:r>
    </w:p>
    <w:p w14:paraId="0CEE2030" w14:textId="77777777" w:rsidR="001741B6" w:rsidRDefault="001741B6" w:rsidP="00DE5F73">
      <w:pPr>
        <w:pStyle w:val="SubStepAlpha"/>
      </w:pPr>
      <w:r w:rsidRPr="005A354A">
        <w:t xml:space="preserve">Натисніть </w:t>
      </w:r>
      <w:r w:rsidR="005A354A" w:rsidRPr="005A354A">
        <w:t xml:space="preserve">на </w:t>
      </w:r>
      <w:r w:rsidRPr="005A354A">
        <w:t xml:space="preserve">вкладку </w:t>
      </w:r>
      <w:r w:rsidRPr="005A354A">
        <w:rPr>
          <w:b/>
        </w:rPr>
        <w:t>Desktop</w:t>
      </w:r>
      <w:r>
        <w:t xml:space="preserve"> на </w:t>
      </w:r>
      <w:r>
        <w:rPr>
          <w:b/>
        </w:rPr>
        <w:t>Laptop</w:t>
      </w:r>
      <w:r>
        <w:t xml:space="preserve">. Натисніть </w:t>
      </w:r>
      <w:r w:rsidR="005A354A">
        <w:t xml:space="preserve">на </w:t>
      </w:r>
      <w:r>
        <w:t xml:space="preserve">піктограму </w:t>
      </w:r>
      <w:r>
        <w:rPr>
          <w:b/>
        </w:rPr>
        <w:t>WebBrowser</w:t>
      </w:r>
      <w:r>
        <w:t xml:space="preserve">, щоб увійти у веб-браузер. Введіть </w:t>
      </w:r>
      <w:r w:rsidRPr="006A6403">
        <w:rPr>
          <w:b/>
        </w:rPr>
        <w:t>www.cisco.pka</w:t>
      </w:r>
      <w:r>
        <w:t xml:space="preserve"> в рядку URL та натисніть </w:t>
      </w:r>
      <w:r>
        <w:rPr>
          <w:b/>
        </w:rPr>
        <w:t>Go</w:t>
      </w:r>
      <w:r>
        <w:t xml:space="preserve">. На сторінці повинен відобразитися </w:t>
      </w:r>
      <w:r w:rsidRPr="009D4AE2">
        <w:rPr>
          <w:b/>
        </w:rPr>
        <w:t>Cisco Packet Tracer</w:t>
      </w:r>
      <w:r>
        <w:t>.</w:t>
      </w:r>
    </w:p>
    <w:p w14:paraId="26559A58" w14:textId="77777777" w:rsidR="001741B6" w:rsidRPr="005A354A" w:rsidRDefault="001741B6" w:rsidP="00DE5F73">
      <w:pPr>
        <w:pStyle w:val="SubStepAlpha"/>
      </w:pPr>
      <w:r>
        <w:t xml:space="preserve">Натисніть на </w:t>
      </w:r>
      <w:r w:rsidRPr="005A354A">
        <w:t xml:space="preserve">TabletPC і виберіть вкладку </w:t>
      </w:r>
      <w:r w:rsidRPr="005A354A">
        <w:rPr>
          <w:b/>
        </w:rPr>
        <w:t>Config</w:t>
      </w:r>
      <w:r w:rsidRPr="005A354A">
        <w:t xml:space="preserve">. Виберіть інтерфейс </w:t>
      </w:r>
      <w:r w:rsidRPr="005A354A">
        <w:rPr>
          <w:b/>
        </w:rPr>
        <w:t>Wireless0</w:t>
      </w:r>
      <w:r w:rsidRPr="005A354A">
        <w:t xml:space="preserve">. Поставте галочку </w:t>
      </w:r>
      <w:r w:rsidRPr="005A354A">
        <w:rPr>
          <w:b/>
        </w:rPr>
        <w:t>On</w:t>
      </w:r>
      <w:r w:rsidRPr="005A354A">
        <w:t xml:space="preserve"> у вікні поруч зі статусом порту </w:t>
      </w:r>
      <w:r w:rsidR="005A354A" w:rsidRPr="005A354A">
        <w:t>(</w:t>
      </w:r>
      <w:r w:rsidRPr="005A354A">
        <w:t>Port Status</w:t>
      </w:r>
      <w:r w:rsidR="005A354A" w:rsidRPr="005A354A">
        <w:t>)</w:t>
      </w:r>
      <w:r w:rsidRPr="005A354A">
        <w:t>. Протягом декількох секунд має з’явитися бездротове з'єднання.</w:t>
      </w:r>
    </w:p>
    <w:p w14:paraId="3D0EF1B1" w14:textId="77777777" w:rsidR="001741B6" w:rsidRDefault="001741B6" w:rsidP="00DE5F73">
      <w:pPr>
        <w:pStyle w:val="SubStepAlpha"/>
      </w:pPr>
      <w:r>
        <w:t>Повторіть Крок 2b, щоб переконатись, що сторінка відображається.</w:t>
      </w:r>
    </w:p>
    <w:p w14:paraId="015AF756" w14:textId="77777777" w:rsidR="001741B6" w:rsidRDefault="001741B6" w:rsidP="00DE5F73">
      <w:pPr>
        <w:pStyle w:val="3"/>
      </w:pPr>
      <w:r>
        <w:t>Змініть метод доступу на TabletPC.</w:t>
      </w:r>
    </w:p>
    <w:p w14:paraId="19CF3E2A" w14:textId="77777777" w:rsidR="001741B6" w:rsidRPr="005A354A" w:rsidRDefault="001741B6" w:rsidP="00DE5F73">
      <w:pPr>
        <w:pStyle w:val="SubStepAlpha"/>
      </w:pPr>
      <w:r>
        <w:t xml:space="preserve">Натисніть на </w:t>
      </w:r>
      <w:r w:rsidRPr="005A354A">
        <w:t xml:space="preserve">TabletPC і виберіть вкладку </w:t>
      </w:r>
      <w:r w:rsidRPr="005A354A">
        <w:rPr>
          <w:b/>
        </w:rPr>
        <w:t>Config</w:t>
      </w:r>
      <w:r w:rsidRPr="005A354A">
        <w:t xml:space="preserve">. </w:t>
      </w:r>
      <w:r w:rsidR="005A354A" w:rsidRPr="005A354A">
        <w:t>О</w:t>
      </w:r>
      <w:r w:rsidRPr="005A354A">
        <w:t xml:space="preserve">беріть інтерфейс </w:t>
      </w:r>
      <w:r w:rsidRPr="005A354A">
        <w:rPr>
          <w:b/>
        </w:rPr>
        <w:t>Wireless0</w:t>
      </w:r>
      <w:r w:rsidRPr="005A354A">
        <w:t xml:space="preserve">. Зніміть галочку </w:t>
      </w:r>
      <w:r w:rsidRPr="005A354A">
        <w:rPr>
          <w:b/>
        </w:rPr>
        <w:t>On</w:t>
      </w:r>
      <w:r w:rsidRPr="005A354A">
        <w:t xml:space="preserve"> у вікні поруч зі статусом порту </w:t>
      </w:r>
      <w:r w:rsidR="005A354A" w:rsidRPr="005A354A">
        <w:t>(</w:t>
      </w:r>
      <w:r w:rsidRPr="005A354A">
        <w:t>Port Status</w:t>
      </w:r>
      <w:r w:rsidR="005A354A" w:rsidRPr="005A354A">
        <w:t>)</w:t>
      </w:r>
      <w:r w:rsidRPr="005A354A">
        <w:t>. Тепер, коли її немає, бездротовий зв'язок відключено.</w:t>
      </w:r>
    </w:p>
    <w:p w14:paraId="3E909345" w14:textId="77777777" w:rsidR="001741B6" w:rsidRDefault="001741B6" w:rsidP="00DE5F73">
      <w:pPr>
        <w:pStyle w:val="SubStepAlpha"/>
      </w:pPr>
      <w:r w:rsidRPr="005A354A">
        <w:t xml:space="preserve">Виберіть інтерфейс </w:t>
      </w:r>
      <w:r w:rsidRPr="005A354A">
        <w:rPr>
          <w:b/>
        </w:rPr>
        <w:t>3G/4G Cell1</w:t>
      </w:r>
      <w:r w:rsidRPr="005A354A">
        <w:t xml:space="preserve">. Поставте галочку </w:t>
      </w:r>
      <w:r w:rsidRPr="005A354A">
        <w:rPr>
          <w:b/>
        </w:rPr>
        <w:t>On</w:t>
      </w:r>
      <w:r w:rsidRPr="005A354A">
        <w:t xml:space="preserve"> у вікні поруч зі статусом порту </w:t>
      </w:r>
      <w:r w:rsidR="005A354A" w:rsidRPr="005A354A">
        <w:t>(</w:t>
      </w:r>
      <w:r w:rsidRPr="005A354A">
        <w:t>Port Status</w:t>
      </w:r>
      <w:r w:rsidR="005A354A" w:rsidRPr="005A354A">
        <w:t>)</w:t>
      </w:r>
      <w:r w:rsidRPr="005A354A">
        <w:t>.</w:t>
      </w:r>
      <w:r>
        <w:t xml:space="preserve"> Протягом декількох секунд має з’явитися стільникове з'єднання.</w:t>
      </w:r>
    </w:p>
    <w:p w14:paraId="4B6EA461" w14:textId="77777777" w:rsidR="001741B6" w:rsidRDefault="001741B6" w:rsidP="00DE5F73">
      <w:pPr>
        <w:pStyle w:val="SubStepAlpha"/>
      </w:pPr>
      <w:r>
        <w:t>Повторіть процес перевірки доступу до Інтернету.</w:t>
      </w:r>
    </w:p>
    <w:p w14:paraId="6EA50B61" w14:textId="77777777" w:rsidR="001741B6" w:rsidRDefault="001741B6" w:rsidP="001741B6">
      <w:pPr>
        <w:pStyle w:val="BodyTextL25"/>
        <w:rPr>
          <w:lang w:val="en-US"/>
        </w:rPr>
      </w:pPr>
      <w:r>
        <w:rPr>
          <w:b/>
        </w:rPr>
        <w:t>Примітка</w:t>
      </w:r>
      <w:r w:rsidRPr="00DE5F73">
        <w:t>: У вас не повинні бути одночасно активними інтерфейси бездротового інтерфейсу та 3G/4G Cell1. Це може спричинити плутанину з пристроєм при спробі під'єднання до деяких ресурсів.</w:t>
      </w:r>
    </w:p>
    <w:p w14:paraId="3F97D0F3" w14:textId="2BE8F49F" w:rsidR="003C4224" w:rsidRPr="003C4224" w:rsidRDefault="003C4224" w:rsidP="001741B6">
      <w:pPr>
        <w:pStyle w:val="BodyTextL25"/>
        <w:rPr>
          <w:lang w:val="en-US"/>
        </w:rPr>
      </w:pPr>
      <w:r w:rsidRPr="003C4224">
        <w:rPr>
          <w:lang w:val="en-US"/>
        </w:rPr>
        <w:lastRenderedPageBreak/>
        <w:drawing>
          <wp:inline distT="0" distB="0" distL="0" distR="0" wp14:anchorId="22FD3F18" wp14:editId="51EE25CB">
            <wp:extent cx="4351397" cy="3802710"/>
            <wp:effectExtent l="0" t="0" r="0" b="7620"/>
            <wp:docPr id="173746917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917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8E4" w14:textId="77777777" w:rsidR="001741B6" w:rsidRDefault="006A6403" w:rsidP="00DE5F73">
      <w:pPr>
        <w:pStyle w:val="3"/>
      </w:pPr>
      <w:r>
        <w:t>Перевірте з'єднання з іншими ПК.</w:t>
      </w:r>
    </w:p>
    <w:p w14:paraId="783A6805" w14:textId="77777777" w:rsidR="001741B6" w:rsidRPr="0077494D" w:rsidRDefault="001741B6" w:rsidP="001741B6">
      <w:pPr>
        <w:pStyle w:val="BodyTextL25"/>
      </w:pPr>
      <w:r>
        <w:t>Усі ПК повинні мати з'єднання з веб-сайтом та один з одним. Ви навчитеся використовувати тестування зв’язку у подальших лабораторних роботах.</w:t>
      </w:r>
    </w:p>
    <w:p w14:paraId="73B575CF" w14:textId="77777777" w:rsidR="00C162C0" w:rsidRPr="004E3344" w:rsidRDefault="00A35DFA" w:rsidP="004E3344">
      <w:pPr>
        <w:pStyle w:val="ConfigWindow"/>
        <w:rPr>
          <w:rStyle w:val="DevConfigGray"/>
          <w:rFonts w:ascii="Arial" w:hAnsi="Arial"/>
          <w:color w:val="8064A2" w:themeColor="accent4"/>
          <w:shd w:val="clear" w:color="auto" w:fill="auto"/>
        </w:rPr>
      </w:pPr>
      <w:r>
        <w:t xml:space="preserve">End of </w:t>
      </w:r>
      <w:bookmarkEnd w:id="0"/>
    </w:p>
    <w:sectPr w:rsidR="00C162C0" w:rsidRPr="004E3344" w:rsidSect="009C3182">
      <w:head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0DCF" w14:textId="77777777" w:rsidR="00656B05" w:rsidRDefault="00656B05" w:rsidP="00710659">
      <w:pPr>
        <w:spacing w:after="0" w:line="240" w:lineRule="auto"/>
      </w:pPr>
      <w:r>
        <w:separator/>
      </w:r>
    </w:p>
    <w:p w14:paraId="6C348647" w14:textId="77777777" w:rsidR="00656B05" w:rsidRDefault="00656B05"/>
  </w:endnote>
  <w:endnote w:type="continuationSeparator" w:id="0">
    <w:p w14:paraId="29A546B7" w14:textId="77777777" w:rsidR="00656B05" w:rsidRDefault="00656B05" w:rsidP="00710659">
      <w:pPr>
        <w:spacing w:after="0" w:line="240" w:lineRule="auto"/>
      </w:pPr>
      <w:r>
        <w:continuationSeparator/>
      </w:r>
    </w:p>
    <w:p w14:paraId="4496A39C" w14:textId="77777777" w:rsidR="00656B05" w:rsidRDefault="00656B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19AF" w14:textId="77777777" w:rsidR="00656B05" w:rsidRDefault="00656B05" w:rsidP="00710659">
      <w:pPr>
        <w:spacing w:after="0" w:line="240" w:lineRule="auto"/>
      </w:pPr>
      <w:r>
        <w:separator/>
      </w:r>
    </w:p>
    <w:p w14:paraId="49113C32" w14:textId="77777777" w:rsidR="00656B05" w:rsidRDefault="00656B05"/>
  </w:footnote>
  <w:footnote w:type="continuationSeparator" w:id="0">
    <w:p w14:paraId="50D99D1B" w14:textId="77777777" w:rsidR="00656B05" w:rsidRDefault="00656B05" w:rsidP="00710659">
      <w:pPr>
        <w:spacing w:after="0" w:line="240" w:lineRule="auto"/>
      </w:pPr>
      <w:r>
        <w:continuationSeparator/>
      </w:r>
    </w:p>
    <w:p w14:paraId="476CF517" w14:textId="77777777" w:rsidR="00656B05" w:rsidRDefault="00656B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BBFF" w14:textId="583B66B9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062CD7C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92748EC"/>
    <w:multiLevelType w:val="multilevel"/>
    <w:tmpl w:val="1258F7AC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43988047">
    <w:abstractNumId w:val="6"/>
  </w:num>
  <w:num w:numId="2" w16cid:durableId="1914119466">
    <w:abstractNumId w:val="3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86116302">
    <w:abstractNumId w:val="2"/>
  </w:num>
  <w:num w:numId="4" w16cid:durableId="1896047002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36222518">
    <w:abstractNumId w:val="3"/>
  </w:num>
  <w:num w:numId="6" w16cid:durableId="766079382">
    <w:abstractNumId w:val="0"/>
  </w:num>
  <w:num w:numId="7" w16cid:durableId="1619020070">
    <w:abstractNumId w:val="1"/>
  </w:num>
  <w:num w:numId="8" w16cid:durableId="320892683">
    <w:abstractNumId w:val="4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29179488">
    <w:abstractNumId w:val="3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39756023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0AB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C78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0AB4"/>
    <w:rsid w:val="000A22C8"/>
    <w:rsid w:val="000B2344"/>
    <w:rsid w:val="000B2F57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41B6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288B"/>
    <w:rsid w:val="00203E26"/>
    <w:rsid w:val="0020449C"/>
    <w:rsid w:val="002053E2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A799C"/>
    <w:rsid w:val="002C04C4"/>
    <w:rsid w:val="002C090C"/>
    <w:rsid w:val="002C1243"/>
    <w:rsid w:val="002C1815"/>
    <w:rsid w:val="002C475E"/>
    <w:rsid w:val="002C6AD6"/>
    <w:rsid w:val="002D0666"/>
    <w:rsid w:val="002D6C2A"/>
    <w:rsid w:val="002D7A86"/>
    <w:rsid w:val="002E4870"/>
    <w:rsid w:val="002F45FF"/>
    <w:rsid w:val="002F66D3"/>
    <w:rsid w:val="002F6D17"/>
    <w:rsid w:val="0030079C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12E1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224"/>
    <w:rsid w:val="003C49EF"/>
    <w:rsid w:val="003C6BCA"/>
    <w:rsid w:val="003C7902"/>
    <w:rsid w:val="003D0BFF"/>
    <w:rsid w:val="003D2BB8"/>
    <w:rsid w:val="003D6EF1"/>
    <w:rsid w:val="003E5BE5"/>
    <w:rsid w:val="003F18D1"/>
    <w:rsid w:val="003F20EC"/>
    <w:rsid w:val="003F4F0E"/>
    <w:rsid w:val="003F6096"/>
    <w:rsid w:val="003F6E06"/>
    <w:rsid w:val="004031E7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43B"/>
    <w:rsid w:val="00455E0B"/>
    <w:rsid w:val="0045724D"/>
    <w:rsid w:val="00457934"/>
    <w:rsid w:val="00462B9F"/>
    <w:rsid w:val="004639B7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9D0"/>
    <w:rsid w:val="004D01F2"/>
    <w:rsid w:val="004D2CED"/>
    <w:rsid w:val="004D3339"/>
    <w:rsid w:val="004D353F"/>
    <w:rsid w:val="004D36D7"/>
    <w:rsid w:val="004D682B"/>
    <w:rsid w:val="004E3344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66F19"/>
    <w:rsid w:val="00570A65"/>
    <w:rsid w:val="005762B1"/>
    <w:rsid w:val="00580456"/>
    <w:rsid w:val="00580E73"/>
    <w:rsid w:val="00587FDF"/>
    <w:rsid w:val="00592329"/>
    <w:rsid w:val="00593386"/>
    <w:rsid w:val="00596998"/>
    <w:rsid w:val="0059790F"/>
    <w:rsid w:val="005A354A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2A2"/>
    <w:rsid w:val="00622D61"/>
    <w:rsid w:val="00624198"/>
    <w:rsid w:val="00636C28"/>
    <w:rsid w:val="006428E5"/>
    <w:rsid w:val="00644958"/>
    <w:rsid w:val="006513FB"/>
    <w:rsid w:val="00656B05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6403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56D2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A57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8F4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3952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B5802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5DFA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6D0B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4314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132"/>
    <w:rsid w:val="00BD6D76"/>
    <w:rsid w:val="00BE56B3"/>
    <w:rsid w:val="00BE676D"/>
    <w:rsid w:val="00BF04E8"/>
    <w:rsid w:val="00BF16BF"/>
    <w:rsid w:val="00BF4D1F"/>
    <w:rsid w:val="00BF4E6A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1763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0EB"/>
    <w:rsid w:val="00C87039"/>
    <w:rsid w:val="00C8718B"/>
    <w:rsid w:val="00C872E4"/>
    <w:rsid w:val="00C878D9"/>
    <w:rsid w:val="00C90311"/>
    <w:rsid w:val="00C91C26"/>
    <w:rsid w:val="00CA2BB2"/>
    <w:rsid w:val="00CA73D5"/>
    <w:rsid w:val="00CA789A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E7392"/>
    <w:rsid w:val="00CF0DA5"/>
    <w:rsid w:val="00CF5D31"/>
    <w:rsid w:val="00CF5F3B"/>
    <w:rsid w:val="00CF7733"/>
    <w:rsid w:val="00CF791A"/>
    <w:rsid w:val="00D00513"/>
    <w:rsid w:val="00D00D7D"/>
    <w:rsid w:val="00D030AE"/>
    <w:rsid w:val="00D07A97"/>
    <w:rsid w:val="00D139C8"/>
    <w:rsid w:val="00D17AE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2837"/>
    <w:rsid w:val="00D84BDA"/>
    <w:rsid w:val="00D85D6C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3CA"/>
    <w:rsid w:val="00DE5F73"/>
    <w:rsid w:val="00DE6F44"/>
    <w:rsid w:val="00DE7FF7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72DC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A58"/>
    <w:rsid w:val="00F4135D"/>
    <w:rsid w:val="00F41F1B"/>
    <w:rsid w:val="00F46BD9"/>
    <w:rsid w:val="00F57B2A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991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71B10E"/>
  <w15:docId w15:val="{4ED363F8-3CE3-4469-9968-97E3FCB3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1741B6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1741B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5A354A"/>
    <w:pPr>
      <w:keepNext/>
      <w:numPr>
        <w:ilvl w:val="1"/>
        <w:numId w:val="5"/>
      </w:numPr>
      <w:spacing w:before="240" w:after="120" w:line="240" w:lineRule="auto"/>
      <w:jc w:val="both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1741B6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82837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531D0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5A354A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0288B"/>
    <w:pPr>
      <w:ind w:left="720"/>
    </w:pPr>
    <w:rPr>
      <w:color w:val="FFFFFF" w:themeColor="background1"/>
    </w:r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D8283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A354A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5A354A"/>
    <w:pPr>
      <w:spacing w:before="120" w:after="120" w:line="240" w:lineRule="auto"/>
      <w:ind w:left="720"/>
      <w:jc w:val="both"/>
    </w:pPr>
    <w:rPr>
      <w:sz w:val="20"/>
    </w:rPr>
  </w:style>
  <w:style w:type="paragraph" w:customStyle="1" w:styleId="BodyTextL25">
    <w:name w:val="Body Text L25"/>
    <w:basedOn w:val="a"/>
    <w:qFormat/>
    <w:rsid w:val="005A354A"/>
    <w:pPr>
      <w:spacing w:before="120" w:after="120" w:line="240" w:lineRule="auto"/>
      <w:ind w:left="360"/>
      <w:jc w:val="both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A354A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1741B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D82837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LabTitle">
    <w:name w:val="Lab Title"/>
    <w:basedOn w:val="a"/>
    <w:qFormat/>
    <w:rsid w:val="000A0AB4"/>
    <w:rPr>
      <w:b/>
      <w:sz w:val="32"/>
    </w:rPr>
  </w:style>
  <w:style w:type="character" w:styleId="aff0">
    <w:name w:val="Hyperlink"/>
    <w:basedOn w:val="a0"/>
    <w:uiPriority w:val="99"/>
    <w:unhideWhenUsed/>
    <w:rsid w:val="000A0AB4"/>
    <w:rPr>
      <w:color w:val="0000FF" w:themeColor="hyperlink"/>
      <w:u w:val="single"/>
    </w:rPr>
  </w:style>
  <w:style w:type="paragraph" w:styleId="aff1">
    <w:name w:val="List Paragraph"/>
    <w:basedOn w:val="a"/>
    <w:uiPriority w:val="34"/>
    <w:qFormat/>
    <w:rsid w:val="000A0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22A259-423A-46EB-A0FC-A0146250B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46</TotalTime>
  <Pages>6</Pages>
  <Words>1234</Words>
  <Characters>7036</Characters>
  <Application>Microsoft Office Word</Application>
  <DocSecurity>0</DocSecurity>
  <Lines>58</Lines>
  <Paragraphs>16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Packet Tracer - Під'єднання фізичного рівня</vt:lpstr>
      <vt:lpstr>Packet Tracer - Під'єднання фізичного рівня</vt:lpstr>
      <vt:lpstr/>
    </vt:vector>
  </TitlesOfParts>
  <Company>Cisco Systems, Inc.</Company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Під'єднання фізичного рівня</dc:title>
  <dc:subject/>
  <dc:creator>SP</dc:creator>
  <cp:keywords/>
  <dc:description/>
  <cp:lastModifiedBy>Dmitry Tischenko</cp:lastModifiedBy>
  <cp:revision>3</cp:revision>
  <cp:lastPrinted>2020-08-26T17:42:00Z</cp:lastPrinted>
  <dcterms:created xsi:type="dcterms:W3CDTF">2020-08-26T17:42:00Z</dcterms:created>
  <dcterms:modified xsi:type="dcterms:W3CDTF">2025-10-18T08:42:00Z</dcterms:modified>
</cp:coreProperties>
</file>